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B0408" w14:textId="77777777" w:rsidR="0019310E" w:rsidRDefault="0019310E" w:rsidP="00A5009C">
      <w:pPr>
        <w:spacing w:before="240" w:after="0" w:line="240" w:lineRule="exact"/>
        <w:jc w:val="center"/>
        <w:rPr>
          <w:rFonts w:ascii="Arial" w:eastAsia="Times New Roman" w:hAnsi="Arial" w:cs="Arial"/>
          <w:b/>
          <w:bCs/>
          <w:color w:val="000080"/>
          <w:sz w:val="17"/>
          <w:szCs w:val="17"/>
        </w:rPr>
      </w:pPr>
    </w:p>
    <w:p w14:paraId="1A90D7D1" w14:textId="77777777" w:rsidR="002C2917" w:rsidRDefault="002C2917" w:rsidP="00A5009C">
      <w:pPr>
        <w:spacing w:before="240" w:after="0" w:line="240" w:lineRule="exact"/>
        <w:jc w:val="center"/>
        <w:rPr>
          <w:rFonts w:ascii="Arial" w:eastAsia="Times New Roman" w:hAnsi="Arial" w:cs="Arial"/>
          <w:b/>
          <w:bCs/>
          <w:color w:val="000080"/>
          <w:sz w:val="17"/>
          <w:szCs w:val="17"/>
        </w:rPr>
      </w:pPr>
    </w:p>
    <w:p w14:paraId="64410737" w14:textId="4877BC2E" w:rsidR="00033B90" w:rsidRPr="000206DF" w:rsidRDefault="00033B90" w:rsidP="00A5009C">
      <w:pPr>
        <w:spacing w:before="240" w:after="0" w:line="240" w:lineRule="exact"/>
        <w:jc w:val="center"/>
        <w:rPr>
          <w:rFonts w:ascii="Arial" w:eastAsia="Times New Roman" w:hAnsi="Arial" w:cs="Arial"/>
          <w:b/>
          <w:bCs/>
          <w:color w:val="000080"/>
          <w:sz w:val="17"/>
          <w:szCs w:val="17"/>
        </w:rPr>
      </w:pPr>
      <w:r w:rsidRPr="000206DF">
        <w:rPr>
          <w:rFonts w:ascii="Arial" w:eastAsia="Times New Roman" w:hAnsi="Arial" w:cs="Arial"/>
          <w:b/>
          <w:bCs/>
          <w:noProof/>
          <w:color w:val="000080"/>
          <w:sz w:val="17"/>
          <w:szCs w:val="17"/>
        </w:rPr>
        <w:drawing>
          <wp:anchor distT="0" distB="0" distL="114300" distR="114300" simplePos="0" relativeHeight="251658241" behindDoc="0" locked="0" layoutInCell="1" allowOverlap="1" wp14:anchorId="19B25DBD" wp14:editId="7D3F55B6">
            <wp:simplePos x="0" y="0"/>
            <wp:positionH relativeFrom="margin">
              <wp:align>right</wp:align>
            </wp:positionH>
            <wp:positionV relativeFrom="paragraph">
              <wp:posOffset>-638204</wp:posOffset>
            </wp:positionV>
            <wp:extent cx="5943600" cy="999490"/>
            <wp:effectExtent l="0" t="0" r="0" b="0"/>
            <wp:wrapNone/>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999490"/>
                    </a:xfrm>
                    <a:prstGeom prst="rect">
                      <a:avLst/>
                    </a:prstGeom>
                  </pic:spPr>
                </pic:pic>
              </a:graphicData>
            </a:graphic>
          </wp:anchor>
        </w:drawing>
      </w:r>
      <w:r w:rsidR="00693E7C" w:rsidRPr="000206DF">
        <w:rPr>
          <w:rFonts w:ascii="Arial" w:eastAsia="Times New Roman" w:hAnsi="Arial" w:cs="Arial"/>
          <w:b/>
          <w:bCs/>
          <w:color w:val="000080"/>
          <w:sz w:val="17"/>
          <w:szCs w:val="17"/>
        </w:rPr>
        <w:t xml:space="preserve"> </w:t>
      </w:r>
    </w:p>
    <w:p w14:paraId="1584B69A" w14:textId="7D0EE34D" w:rsidR="005457AF" w:rsidRPr="000206DF" w:rsidRDefault="005457AF" w:rsidP="00A5009C">
      <w:pPr>
        <w:spacing w:before="240" w:after="0" w:line="240" w:lineRule="exact"/>
        <w:jc w:val="center"/>
        <w:rPr>
          <w:rFonts w:ascii="Arial" w:eastAsia="Times New Roman" w:hAnsi="Arial" w:cs="Arial"/>
          <w:color w:val="000080"/>
          <w:sz w:val="17"/>
          <w:szCs w:val="17"/>
        </w:rPr>
      </w:pPr>
      <w:r w:rsidRPr="000206DF">
        <w:rPr>
          <w:rFonts w:ascii="Arial" w:eastAsia="Times New Roman" w:hAnsi="Arial" w:cs="Arial"/>
          <w:b/>
          <w:bCs/>
          <w:color w:val="000080"/>
          <w:sz w:val="17"/>
          <w:szCs w:val="17"/>
        </w:rPr>
        <w:t xml:space="preserve">City of Corpus Christi   |   1201 Leopard St.   |   Corpus Christi, TX 78401   </w:t>
      </w:r>
      <w:r w:rsidR="00171C72" w:rsidRPr="000206DF">
        <w:rPr>
          <w:rFonts w:ascii="Arial" w:eastAsia="Times New Roman" w:hAnsi="Arial" w:cs="Arial"/>
          <w:b/>
          <w:bCs/>
          <w:color w:val="000080"/>
          <w:sz w:val="17"/>
          <w:szCs w:val="17"/>
        </w:rPr>
        <w:t>| 311</w:t>
      </w:r>
    </w:p>
    <w:p w14:paraId="1F5DEA12" w14:textId="77777777" w:rsidR="00BB0341" w:rsidRPr="000206DF" w:rsidRDefault="005457AF" w:rsidP="00A5009C">
      <w:pPr>
        <w:spacing w:after="0" w:line="240" w:lineRule="auto"/>
        <w:jc w:val="center"/>
        <w:rPr>
          <w:rFonts w:ascii="Arial" w:eastAsia="Times New Roman" w:hAnsi="Arial" w:cs="Arial"/>
          <w:bCs/>
        </w:rPr>
      </w:pPr>
      <w:r w:rsidRPr="000206DF">
        <w:rPr>
          <w:rFonts w:ascii="Arial" w:eastAsia="Times New Roman" w:hAnsi="Arial" w:cs="Arial"/>
          <w:b/>
          <w:bCs/>
          <w:noProof/>
          <w:color w:val="000080"/>
          <w:sz w:val="36"/>
          <w:szCs w:val="36"/>
        </w:rPr>
        <mc:AlternateContent>
          <mc:Choice Requires="wps">
            <w:drawing>
              <wp:anchor distT="0" distB="0" distL="114300" distR="114300" simplePos="0" relativeHeight="251658240" behindDoc="0" locked="0" layoutInCell="1" allowOverlap="1" wp14:anchorId="5EE815DA" wp14:editId="089B3B2B">
                <wp:simplePos x="0" y="0"/>
                <wp:positionH relativeFrom="margin">
                  <wp:align>center</wp:align>
                </wp:positionH>
                <wp:positionV relativeFrom="paragraph">
                  <wp:posOffset>3810</wp:posOffset>
                </wp:positionV>
                <wp:extent cx="5525403" cy="25289"/>
                <wp:effectExtent l="0" t="0" r="37465" b="32385"/>
                <wp:wrapNone/>
                <wp:docPr id="8" name="Straight Connector 8"/>
                <wp:cNvGraphicFramePr/>
                <a:graphic xmlns:a="http://schemas.openxmlformats.org/drawingml/2006/main">
                  <a:graphicData uri="http://schemas.microsoft.com/office/word/2010/wordprocessingShape">
                    <wps:wsp>
                      <wps:cNvCnPr/>
                      <wps:spPr>
                        <a:xfrm flipV="1">
                          <a:off x="0" y="0"/>
                          <a:ext cx="5525403" cy="25289"/>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0AC7A5F9" id="Straight Connector 8" o:spid="_x0000_s1026" style="position:absolute;flip:y;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pt" to="435.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" strokecolor="#5b9bd5 [3204]" strokeweight="1pt">
                <v:stroke joinstyle="miter"/>
                <w10:wrap anchorx="margin"/>
              </v:line>
            </w:pict>
          </mc:Fallback>
        </mc:AlternateContent>
      </w:r>
    </w:p>
    <w:p w14:paraId="70E969E3" w14:textId="77777777" w:rsidR="00BB0341" w:rsidRPr="000206DF" w:rsidRDefault="00BB0341" w:rsidP="00BB0341">
      <w:pPr>
        <w:spacing w:after="0" w:line="240" w:lineRule="auto"/>
        <w:jc w:val="center"/>
        <w:rPr>
          <w:rFonts w:ascii="Arial" w:eastAsia="Times New Roman" w:hAnsi="Arial" w:cs="Arial"/>
          <w:bCs/>
        </w:rPr>
      </w:pPr>
    </w:p>
    <w:p w14:paraId="45900FE4" w14:textId="2CB76B60" w:rsidR="00BB0341" w:rsidRPr="000206DF" w:rsidRDefault="00B56F88" w:rsidP="00BB0341">
      <w:pPr>
        <w:spacing w:after="0" w:line="240" w:lineRule="auto"/>
        <w:jc w:val="center"/>
        <w:rPr>
          <w:rFonts w:ascii="Arial" w:eastAsia="Times New Roman" w:hAnsi="Arial" w:cs="Arial"/>
          <w:b/>
          <w:sz w:val="26"/>
          <w:szCs w:val="26"/>
        </w:rPr>
      </w:pPr>
      <w:r w:rsidRPr="000206DF">
        <w:rPr>
          <w:rFonts w:ascii="Arial" w:eastAsia="Times New Roman" w:hAnsi="Arial" w:cs="Arial"/>
          <w:b/>
          <w:sz w:val="26"/>
          <w:szCs w:val="26"/>
        </w:rPr>
        <w:t>Street Closures and Traffic Impacts</w:t>
      </w:r>
    </w:p>
    <w:p w14:paraId="21C2189F" w14:textId="5FF770EC" w:rsidR="00BB0341" w:rsidRPr="000206DF" w:rsidRDefault="00D4271F" w:rsidP="00C2402B">
      <w:pPr>
        <w:spacing w:before="100" w:beforeAutospacing="1" w:after="100" w:afterAutospacing="1" w:line="240" w:lineRule="auto"/>
        <w:jc w:val="center"/>
        <w:rPr>
          <w:rFonts w:ascii="Arial" w:eastAsia="Times New Roman" w:hAnsi="Arial" w:cs="Arial"/>
          <w:b/>
          <w:bCs/>
          <w:sz w:val="20"/>
          <w:szCs w:val="20"/>
        </w:rPr>
      </w:pPr>
      <w:r>
        <w:rPr>
          <w:rFonts w:ascii="Arial" w:eastAsia="Times New Roman" w:hAnsi="Arial" w:cs="Arial"/>
          <w:b/>
          <w:bCs/>
          <w:sz w:val="20"/>
          <w:szCs w:val="20"/>
        </w:rPr>
        <w:t xml:space="preserve">August </w:t>
      </w:r>
      <w:r w:rsidR="007F52C2">
        <w:rPr>
          <w:rFonts w:ascii="Arial" w:eastAsia="Times New Roman" w:hAnsi="Arial" w:cs="Arial"/>
          <w:b/>
          <w:bCs/>
          <w:sz w:val="20"/>
          <w:szCs w:val="20"/>
        </w:rPr>
        <w:t>28</w:t>
      </w:r>
      <w:r w:rsidR="00284AFA">
        <w:rPr>
          <w:rFonts w:ascii="Arial" w:eastAsia="Times New Roman" w:hAnsi="Arial" w:cs="Arial"/>
          <w:b/>
          <w:bCs/>
          <w:sz w:val="20"/>
          <w:szCs w:val="20"/>
        </w:rPr>
        <w:t>, 2026</w:t>
      </w:r>
    </w:p>
    <w:p w14:paraId="2B08742A" w14:textId="767D162F" w:rsidR="00396AF2" w:rsidRPr="000206DF" w:rsidRDefault="00396AF2" w:rsidP="00C65569">
      <w:pPr>
        <w:spacing w:line="360" w:lineRule="auto"/>
        <w:rPr>
          <w:rFonts w:ascii="Arial" w:eastAsia="Times New Roman" w:hAnsi="Arial" w:cs="Arial"/>
          <w:bCs/>
        </w:rPr>
      </w:pPr>
      <w:r w:rsidRPr="000206DF">
        <w:rPr>
          <w:rFonts w:ascii="Arial" w:eastAsia="Times New Roman" w:hAnsi="Arial" w:cs="Arial"/>
          <w:bCs/>
        </w:rPr>
        <w:t>CORPUS CHRISTI, TX</w:t>
      </w:r>
      <w:r w:rsidR="00F81C00">
        <w:rPr>
          <w:rFonts w:ascii="Arial" w:eastAsia="Times New Roman" w:hAnsi="Arial" w:cs="Arial"/>
          <w:bCs/>
        </w:rPr>
        <w:t>—Below are street closures along major City streets that impact motorists and pedestrians</w:t>
      </w:r>
      <w:r w:rsidRPr="000206DF">
        <w:rPr>
          <w:rFonts w:ascii="Arial" w:eastAsia="Times New Roman" w:hAnsi="Arial" w:cs="Arial"/>
          <w:bCs/>
        </w:rPr>
        <w:t>. These closures may be due to construction, special event activity, or maintenance. All closures are subject to change due to weather, emergency work, or other circumstances. </w:t>
      </w:r>
    </w:p>
    <w:p w14:paraId="57D36368" w14:textId="57F8A7F5" w:rsidR="00396AF2" w:rsidRPr="000206DF" w:rsidRDefault="00396AF2" w:rsidP="00C65569">
      <w:pPr>
        <w:spacing w:line="360" w:lineRule="auto"/>
        <w:rPr>
          <w:rFonts w:ascii="Arial" w:eastAsia="Times New Roman" w:hAnsi="Arial" w:cs="Arial"/>
          <w:bCs/>
        </w:rPr>
      </w:pPr>
      <w:r w:rsidRPr="000206DF">
        <w:rPr>
          <w:rFonts w:ascii="Arial" w:eastAsia="Times New Roman" w:hAnsi="Arial" w:cs="Arial"/>
          <w:bCs/>
        </w:rPr>
        <w:t>Work zone safety is a priority. Motorists are advised to slow down, follow posted speed limits, pay attention, watch out for workers, obey signs and flaggers, and allow additional travel time for delays.</w:t>
      </w:r>
    </w:p>
    <w:p w14:paraId="584EB32C" w14:textId="795042E2" w:rsidR="00C9145E" w:rsidRPr="000206DF" w:rsidRDefault="00396AF2" w:rsidP="00C65569">
      <w:pPr>
        <w:spacing w:line="360" w:lineRule="auto"/>
        <w:rPr>
          <w:rFonts w:ascii="Arial" w:eastAsia="Times New Roman" w:hAnsi="Arial" w:cs="Arial"/>
          <w:bCs/>
        </w:rPr>
      </w:pPr>
      <w:r w:rsidRPr="000206DF">
        <w:rPr>
          <w:rFonts w:ascii="Arial" w:eastAsia="Times New Roman" w:hAnsi="Arial" w:cs="Arial"/>
          <w:b/>
          <w:bCs/>
        </w:rPr>
        <w:t>CITY STREET RECONSTRUCTION OR MAINTENANCE PROJECTS</w:t>
      </w:r>
    </w:p>
    <w:p w14:paraId="0FD39B73" w14:textId="77777777" w:rsidR="00DD07D1" w:rsidRPr="008B0B9D" w:rsidRDefault="00DD07D1" w:rsidP="00DD07D1">
      <w:pPr>
        <w:spacing w:line="360" w:lineRule="auto"/>
        <w:rPr>
          <w:rFonts w:ascii="Arial" w:eastAsia="Times New Roman" w:hAnsi="Arial" w:cs="Arial"/>
          <w:b/>
          <w:bCs/>
        </w:rPr>
      </w:pPr>
      <w:r w:rsidRPr="008B0B9D">
        <w:rPr>
          <w:rFonts w:ascii="Arial" w:eastAsia="Times New Roman" w:hAnsi="Arial" w:cs="Arial"/>
          <w:b/>
          <w:bCs/>
        </w:rPr>
        <w:t>Bonner Drive – Everhart Road to Flynn Parkway</w:t>
      </w:r>
    </w:p>
    <w:p w14:paraId="5058E9BF" w14:textId="6B7402DD" w:rsidR="00E878A2" w:rsidRDefault="00DD07D1" w:rsidP="00DD07D1">
      <w:pPr>
        <w:spacing w:line="360" w:lineRule="auto"/>
        <w:rPr>
          <w:rFonts w:ascii="Arial" w:eastAsia="Times New Roman" w:hAnsi="Arial" w:cs="Arial"/>
        </w:rPr>
      </w:pPr>
      <w:r>
        <w:rPr>
          <w:rFonts w:ascii="Arial" w:eastAsia="Times New Roman" w:hAnsi="Arial" w:cs="Arial"/>
        </w:rPr>
        <w:t xml:space="preserve">Road reconstruction work on Bonner Drive has begun with </w:t>
      </w:r>
      <w:r w:rsidRPr="008B0B9D">
        <w:rPr>
          <w:rFonts w:ascii="Arial" w:eastAsia="Times New Roman" w:hAnsi="Arial" w:cs="Arial"/>
        </w:rPr>
        <w:t>new asphalt pavement, curbs, gutters, sidewalks</w:t>
      </w:r>
      <w:r w:rsidR="00AA1B1E">
        <w:rPr>
          <w:rFonts w:ascii="Arial" w:eastAsia="Times New Roman" w:hAnsi="Arial" w:cs="Arial"/>
        </w:rPr>
        <w:t>,</w:t>
      </w:r>
      <w:r w:rsidRPr="008B0B9D">
        <w:rPr>
          <w:rFonts w:ascii="Arial" w:eastAsia="Times New Roman" w:hAnsi="Arial" w:cs="Arial"/>
        </w:rPr>
        <w:t xml:space="preserve"> and streetlight improvements. </w:t>
      </w:r>
      <w:r w:rsidR="00AA1B1E" w:rsidRPr="00AA1B1E">
        <w:rPr>
          <w:rFonts w:ascii="Arial" w:eastAsia="Times New Roman" w:hAnsi="Arial" w:cs="Arial"/>
        </w:rPr>
        <w:t>The project includes ADA-compliant curb ramps, related signage, and pavement markings</w:t>
      </w:r>
      <w:r w:rsidR="00AA1B1E">
        <w:rPr>
          <w:rFonts w:ascii="Arial" w:eastAsia="Times New Roman" w:hAnsi="Arial" w:cs="Arial"/>
        </w:rPr>
        <w:t>,</w:t>
      </w:r>
      <w:r w:rsidR="00AA1B1E" w:rsidRPr="00AA1B1E">
        <w:rPr>
          <w:rFonts w:ascii="Arial" w:eastAsia="Times New Roman" w:hAnsi="Arial" w:cs="Arial"/>
        </w:rPr>
        <w:t xml:space="preserve"> as well as related utility and drainage improvements. </w:t>
      </w:r>
    </w:p>
    <w:p w14:paraId="320A4794" w14:textId="0FCC9552" w:rsidR="00E878A2" w:rsidRPr="00E878A2" w:rsidRDefault="00E878A2" w:rsidP="00DD07D1">
      <w:pPr>
        <w:spacing w:line="360" w:lineRule="auto"/>
        <w:rPr>
          <w:rFonts w:ascii="Arial" w:eastAsia="Times New Roman" w:hAnsi="Arial" w:cs="Arial"/>
          <w:b/>
          <w:bCs/>
        </w:rPr>
      </w:pPr>
      <w:r w:rsidRPr="00E878A2">
        <w:rPr>
          <w:rFonts w:ascii="Arial" w:eastAsia="Times New Roman" w:hAnsi="Arial" w:cs="Arial"/>
          <w:b/>
          <w:bCs/>
        </w:rPr>
        <w:t>Carroll Lane - SPID to Holly Road</w:t>
      </w:r>
    </w:p>
    <w:p w14:paraId="44D6AE53" w14:textId="1D0A7B9E" w:rsidR="00E878A2" w:rsidRPr="00E878A2" w:rsidRDefault="00E878A2" w:rsidP="00E878A2">
      <w:pPr>
        <w:spacing w:line="276" w:lineRule="auto"/>
        <w:rPr>
          <w:rFonts w:eastAsia="Times New Roman" w:cs="Arial"/>
          <w:bCs/>
        </w:rPr>
      </w:pPr>
      <w:r>
        <w:rPr>
          <w:rFonts w:eastAsia="Times New Roman" w:cs="Arial"/>
          <w:bCs/>
        </w:rPr>
        <w:t xml:space="preserve">One-way traffic from Holly Road to SPID on Carroll Lane. Neighborhoods and businesses will remain accessible during construction. </w:t>
      </w:r>
    </w:p>
    <w:p w14:paraId="2C9B1548" w14:textId="77777777" w:rsidR="00C42574" w:rsidRPr="00E272C1" w:rsidRDefault="00C42574" w:rsidP="00C42574">
      <w:pPr>
        <w:spacing w:line="360" w:lineRule="auto"/>
        <w:rPr>
          <w:rFonts w:ascii="Arial" w:eastAsia="Times New Roman" w:hAnsi="Arial" w:cs="Arial"/>
          <w:b/>
        </w:rPr>
      </w:pPr>
      <w:r w:rsidRPr="00E272C1">
        <w:rPr>
          <w:rFonts w:ascii="Arial" w:eastAsia="Times New Roman" w:hAnsi="Arial" w:cs="Arial"/>
          <w:b/>
        </w:rPr>
        <w:t>Howard Street - Ben Garza Gym</w:t>
      </w:r>
    </w:p>
    <w:p w14:paraId="548C33C3" w14:textId="77777777" w:rsidR="00C42574" w:rsidRPr="00E82CB7" w:rsidRDefault="00C42574" w:rsidP="00C42574">
      <w:pPr>
        <w:spacing w:line="360" w:lineRule="auto"/>
        <w:rPr>
          <w:rFonts w:ascii="Arial" w:eastAsia="Times New Roman" w:hAnsi="Arial" w:cs="Arial"/>
          <w:bCs/>
        </w:rPr>
      </w:pPr>
      <w:r>
        <w:rPr>
          <w:rFonts w:ascii="Arial" w:eastAsia="Times New Roman" w:hAnsi="Arial" w:cs="Arial"/>
          <w:bCs/>
        </w:rPr>
        <w:t>B</w:t>
      </w:r>
      <w:r w:rsidRPr="003658CD">
        <w:rPr>
          <w:rFonts w:ascii="Arial" w:hAnsi="Arial" w:cs="Arial"/>
          <w:bCs/>
        </w:rPr>
        <w:t xml:space="preserve">arricades have been installed at the end of Howard Street, </w:t>
      </w:r>
      <w:r>
        <w:rPr>
          <w:rFonts w:ascii="Arial" w:hAnsi="Arial" w:cs="Arial"/>
          <w:bCs/>
        </w:rPr>
        <w:t xml:space="preserve">near Ben Garza </w:t>
      </w:r>
      <w:r w:rsidRPr="003658CD">
        <w:rPr>
          <w:rFonts w:ascii="Arial" w:eastAsia="Times New Roman" w:hAnsi="Arial" w:cs="Arial"/>
          <w:bCs/>
        </w:rPr>
        <w:t>Gym at 1815 Howard Street</w:t>
      </w:r>
      <w:r>
        <w:rPr>
          <w:rFonts w:ascii="Arial" w:eastAsia="Times New Roman" w:hAnsi="Arial" w:cs="Arial"/>
          <w:bCs/>
        </w:rPr>
        <w:t xml:space="preserve">, which will be temporarily closed to the public. </w:t>
      </w:r>
    </w:p>
    <w:p w14:paraId="21AA9A0E" w14:textId="77777777" w:rsidR="00C42574" w:rsidRDefault="00C42574" w:rsidP="00C42574">
      <w:pPr>
        <w:spacing w:line="360" w:lineRule="auto"/>
        <w:rPr>
          <w:rFonts w:ascii="Arial" w:eastAsia="Times New Roman" w:hAnsi="Arial" w:cs="Arial"/>
        </w:rPr>
      </w:pPr>
      <w:r w:rsidRPr="008C7822">
        <w:rPr>
          <w:rFonts w:ascii="Arial" w:eastAsia="Times New Roman" w:hAnsi="Arial" w:cs="Arial"/>
          <w:b/>
          <w:bCs/>
        </w:rPr>
        <w:t>Megal Drive – Everhart</w:t>
      </w:r>
      <w:r>
        <w:rPr>
          <w:rFonts w:ascii="Arial" w:eastAsia="Times New Roman" w:hAnsi="Arial" w:cs="Arial"/>
          <w:b/>
          <w:bCs/>
        </w:rPr>
        <w:t xml:space="preserve"> Road and </w:t>
      </w:r>
      <w:proofErr w:type="spellStart"/>
      <w:r>
        <w:rPr>
          <w:rFonts w:ascii="Arial" w:eastAsia="Times New Roman" w:hAnsi="Arial" w:cs="Arial"/>
          <w:b/>
          <w:bCs/>
        </w:rPr>
        <w:t>Thundersee</w:t>
      </w:r>
      <w:proofErr w:type="spellEnd"/>
      <w:r>
        <w:rPr>
          <w:rFonts w:ascii="Arial" w:eastAsia="Times New Roman" w:hAnsi="Arial" w:cs="Arial"/>
          <w:b/>
          <w:bCs/>
        </w:rPr>
        <w:t xml:space="preserve"> Drive</w:t>
      </w:r>
    </w:p>
    <w:p w14:paraId="28E4D93D" w14:textId="77777777" w:rsidR="00C42574" w:rsidRDefault="00C42574" w:rsidP="00C42574">
      <w:pPr>
        <w:spacing w:line="360" w:lineRule="auto"/>
        <w:rPr>
          <w:rFonts w:ascii="Arial" w:eastAsia="Times New Roman" w:hAnsi="Arial" w:cs="Arial"/>
        </w:rPr>
      </w:pPr>
      <w:r w:rsidRPr="008C7822">
        <w:rPr>
          <w:rFonts w:ascii="Arial" w:eastAsia="Times New Roman" w:hAnsi="Arial" w:cs="Arial"/>
          <w:bCs/>
        </w:rPr>
        <w:lastRenderedPageBreak/>
        <w:t>Construction crews will be working in the 4700 block of Megal Drive near Everhart Road</w:t>
      </w:r>
      <w:r>
        <w:rPr>
          <w:rFonts w:ascii="Arial" w:eastAsia="Times New Roman" w:hAnsi="Arial" w:cs="Arial"/>
          <w:bCs/>
        </w:rPr>
        <w:t xml:space="preserve">. </w:t>
      </w:r>
      <w:r w:rsidRPr="008C7822">
        <w:rPr>
          <w:rFonts w:ascii="Arial" w:eastAsia="Times New Roman" w:hAnsi="Arial" w:cs="Arial"/>
          <w:bCs/>
        </w:rPr>
        <w:t xml:space="preserve">A small section of Megal Drive near </w:t>
      </w:r>
      <w:proofErr w:type="spellStart"/>
      <w:r w:rsidRPr="008C7822">
        <w:rPr>
          <w:rFonts w:ascii="Arial" w:eastAsia="Times New Roman" w:hAnsi="Arial" w:cs="Arial"/>
          <w:bCs/>
        </w:rPr>
        <w:t>Thundersee</w:t>
      </w:r>
      <w:proofErr w:type="spellEnd"/>
      <w:r w:rsidRPr="008C7822">
        <w:rPr>
          <w:rFonts w:ascii="Arial" w:eastAsia="Times New Roman" w:hAnsi="Arial" w:cs="Arial"/>
          <w:bCs/>
        </w:rPr>
        <w:t xml:space="preserve"> Drive will be closed.</w:t>
      </w:r>
    </w:p>
    <w:p w14:paraId="6E6EBDF1" w14:textId="77777777" w:rsidR="00C42574" w:rsidRPr="009F68DF" w:rsidRDefault="00C42574" w:rsidP="00C42574">
      <w:pPr>
        <w:spacing w:line="360" w:lineRule="auto"/>
        <w:rPr>
          <w:rFonts w:ascii="Arial" w:eastAsia="Times New Roman" w:hAnsi="Arial" w:cs="Arial"/>
          <w:b/>
          <w:bCs/>
        </w:rPr>
      </w:pPr>
      <w:r w:rsidRPr="009F68DF">
        <w:rPr>
          <w:rFonts w:ascii="Arial" w:eastAsia="Times New Roman" w:hAnsi="Arial" w:cs="Arial"/>
          <w:b/>
          <w:bCs/>
        </w:rPr>
        <w:t>Norton Street –</w:t>
      </w:r>
      <w:r>
        <w:rPr>
          <w:rFonts w:ascii="Arial" w:eastAsia="Times New Roman" w:hAnsi="Arial" w:cs="Arial"/>
          <w:b/>
          <w:bCs/>
        </w:rPr>
        <w:t xml:space="preserve"> </w:t>
      </w:r>
      <w:r w:rsidRPr="009F68DF">
        <w:rPr>
          <w:rFonts w:ascii="Arial" w:eastAsia="Times New Roman" w:hAnsi="Arial" w:cs="Arial"/>
          <w:b/>
          <w:bCs/>
        </w:rPr>
        <w:t>Cambridge Drive</w:t>
      </w:r>
      <w:r>
        <w:rPr>
          <w:rFonts w:ascii="Arial" w:eastAsia="Times New Roman" w:hAnsi="Arial" w:cs="Arial"/>
          <w:b/>
          <w:bCs/>
        </w:rPr>
        <w:t xml:space="preserve"> to </w:t>
      </w:r>
      <w:proofErr w:type="spellStart"/>
      <w:r>
        <w:rPr>
          <w:rFonts w:ascii="Arial" w:eastAsia="Times New Roman" w:hAnsi="Arial" w:cs="Arial"/>
          <w:b/>
          <w:bCs/>
        </w:rPr>
        <w:t>Kostoryz</w:t>
      </w:r>
      <w:proofErr w:type="spellEnd"/>
      <w:r>
        <w:rPr>
          <w:rFonts w:ascii="Arial" w:eastAsia="Times New Roman" w:hAnsi="Arial" w:cs="Arial"/>
          <w:b/>
          <w:bCs/>
        </w:rPr>
        <w:t xml:space="preserve"> Road</w:t>
      </w:r>
    </w:p>
    <w:p w14:paraId="2979BD04" w14:textId="77777777" w:rsidR="00C42574" w:rsidRDefault="00C42574" w:rsidP="00C42574">
      <w:pPr>
        <w:spacing w:line="360" w:lineRule="auto"/>
        <w:rPr>
          <w:rFonts w:ascii="Arial" w:eastAsia="Times New Roman" w:hAnsi="Arial" w:cs="Arial"/>
        </w:rPr>
      </w:pPr>
      <w:r w:rsidRPr="009F68DF">
        <w:rPr>
          <w:rFonts w:ascii="Arial" w:eastAsia="Times New Roman" w:hAnsi="Arial" w:cs="Arial"/>
        </w:rPr>
        <w:t>Traffic will be one-way westbound on Norton Street between Cambridge Drive</w:t>
      </w:r>
      <w:r>
        <w:rPr>
          <w:rFonts w:ascii="Arial" w:eastAsia="Times New Roman" w:hAnsi="Arial" w:cs="Arial"/>
        </w:rPr>
        <w:t xml:space="preserve"> and </w:t>
      </w:r>
      <w:proofErr w:type="spellStart"/>
      <w:r>
        <w:rPr>
          <w:rFonts w:ascii="Arial" w:eastAsia="Times New Roman" w:hAnsi="Arial" w:cs="Arial"/>
        </w:rPr>
        <w:t>Kostoryz</w:t>
      </w:r>
      <w:proofErr w:type="spellEnd"/>
      <w:r>
        <w:rPr>
          <w:rFonts w:ascii="Arial" w:eastAsia="Times New Roman" w:hAnsi="Arial" w:cs="Arial"/>
        </w:rPr>
        <w:t xml:space="preserve"> Road. </w:t>
      </w:r>
    </w:p>
    <w:p w14:paraId="74F3DD4E" w14:textId="77777777" w:rsidR="00942451" w:rsidRPr="00D44BA1" w:rsidRDefault="00942451" w:rsidP="00942451">
      <w:pPr>
        <w:spacing w:line="360" w:lineRule="auto"/>
        <w:rPr>
          <w:rFonts w:ascii="Arial" w:eastAsia="Times New Roman" w:hAnsi="Arial" w:cs="Arial"/>
          <w:b/>
          <w:bCs/>
        </w:rPr>
      </w:pPr>
      <w:r w:rsidRPr="00D44BA1">
        <w:rPr>
          <w:rFonts w:ascii="Arial" w:eastAsia="Times New Roman" w:hAnsi="Arial" w:cs="Arial"/>
          <w:b/>
          <w:bCs/>
        </w:rPr>
        <w:t>Oso Parkway – Bar-Le-Doc Drive </w:t>
      </w:r>
    </w:p>
    <w:p w14:paraId="7BCF27EC" w14:textId="72E1692F" w:rsidR="00C42574" w:rsidRDefault="00EE5E3B" w:rsidP="00C42574">
      <w:pPr>
        <w:spacing w:line="360" w:lineRule="auto"/>
        <w:rPr>
          <w:rFonts w:ascii="Arial" w:eastAsia="Times New Roman" w:hAnsi="Arial" w:cs="Arial"/>
        </w:rPr>
      </w:pPr>
      <w:r w:rsidRPr="00EE5E3B">
        <w:rPr>
          <w:rFonts w:ascii="Arial" w:eastAsia="Times New Roman" w:hAnsi="Arial" w:cs="Arial"/>
        </w:rPr>
        <w:t xml:space="preserve">City Storm Water Maintenance crews will replace </w:t>
      </w:r>
      <w:r w:rsidR="00E87D3C" w:rsidRPr="00EE5E3B">
        <w:rPr>
          <w:rFonts w:ascii="Arial" w:eastAsia="Times New Roman" w:hAnsi="Arial" w:cs="Arial"/>
        </w:rPr>
        <w:t>the drainage</w:t>
      </w:r>
      <w:r w:rsidRPr="00EE5E3B">
        <w:rPr>
          <w:rFonts w:ascii="Arial" w:eastAsia="Times New Roman" w:hAnsi="Arial" w:cs="Arial"/>
        </w:rPr>
        <w:t xml:space="preserve"> infrastructure underneath Oso Parkway's drainage crossing. </w:t>
      </w:r>
      <w:r w:rsidR="00C52A42" w:rsidRPr="00C52A42">
        <w:rPr>
          <w:rFonts w:ascii="Arial" w:eastAsia="Times New Roman" w:hAnsi="Arial" w:cs="Arial"/>
        </w:rPr>
        <w:t xml:space="preserve">City crews will set up a temporary full street closure of Oso Parkway to perform maintenance repairs. Message boards and construction signage will guide motorists around the closure. Residential access will not be affected by the temporary street </w:t>
      </w:r>
      <w:r w:rsidRPr="00EE5E3B">
        <w:rPr>
          <w:rFonts w:ascii="Arial" w:eastAsia="Times New Roman" w:hAnsi="Arial" w:cs="Arial"/>
        </w:rPr>
        <w:t>closure.</w:t>
      </w:r>
    </w:p>
    <w:p w14:paraId="070997F3" w14:textId="0CEC3AC9" w:rsidR="00A32799" w:rsidRPr="00A32799" w:rsidRDefault="00A32799" w:rsidP="00A32799">
      <w:pPr>
        <w:spacing w:line="360" w:lineRule="auto"/>
        <w:rPr>
          <w:rFonts w:ascii="Arial" w:eastAsia="Times New Roman" w:hAnsi="Arial" w:cs="Arial"/>
        </w:rPr>
      </w:pPr>
      <w:r w:rsidRPr="00A32799">
        <w:rPr>
          <w:rFonts w:ascii="Arial" w:eastAsia="Times New Roman" w:hAnsi="Arial" w:cs="Arial"/>
          <w:b/>
          <w:bCs/>
        </w:rPr>
        <w:t>Starlite Lane — Sunny Drive to Kingwood Drive</w:t>
      </w:r>
    </w:p>
    <w:p w14:paraId="08664BE7" w14:textId="77777777" w:rsidR="00A32799" w:rsidRDefault="00A32799" w:rsidP="00A32799">
      <w:pPr>
        <w:spacing w:line="360" w:lineRule="auto"/>
        <w:rPr>
          <w:rFonts w:ascii="Arial" w:eastAsia="Times New Roman" w:hAnsi="Arial" w:cs="Arial"/>
        </w:rPr>
      </w:pPr>
      <w:r w:rsidRPr="00A32799">
        <w:rPr>
          <w:rFonts w:ascii="Arial" w:eastAsia="Times New Roman" w:hAnsi="Arial" w:cs="Arial"/>
        </w:rPr>
        <w:t>Starlite Lane will be closed from Sunny Drive through Kingwood Drive. Neighborhoods and businesses will remain accessible during construction. This section will remain closed through January.</w:t>
      </w:r>
    </w:p>
    <w:p w14:paraId="1D1A9A1D" w14:textId="53B7C852" w:rsidR="0098325A" w:rsidRPr="0098325A" w:rsidRDefault="0098325A" w:rsidP="00A32799">
      <w:pPr>
        <w:spacing w:line="360" w:lineRule="auto"/>
        <w:rPr>
          <w:rFonts w:ascii="Arial" w:eastAsia="Times New Roman" w:hAnsi="Arial" w:cs="Arial"/>
          <w:b/>
          <w:bCs/>
        </w:rPr>
      </w:pPr>
      <w:r w:rsidRPr="0098325A">
        <w:rPr>
          <w:rFonts w:ascii="Arial" w:eastAsia="Times New Roman" w:hAnsi="Arial" w:cs="Arial"/>
          <w:b/>
          <w:bCs/>
        </w:rPr>
        <w:t xml:space="preserve">Timon Boulevard -- at </w:t>
      </w:r>
      <w:proofErr w:type="spellStart"/>
      <w:r w:rsidRPr="0098325A">
        <w:rPr>
          <w:rFonts w:ascii="Arial" w:eastAsia="Times New Roman" w:hAnsi="Arial" w:cs="Arial"/>
          <w:b/>
          <w:bCs/>
        </w:rPr>
        <w:t>Gulfspray</w:t>
      </w:r>
      <w:proofErr w:type="spellEnd"/>
      <w:r w:rsidRPr="0098325A">
        <w:rPr>
          <w:rFonts w:ascii="Arial" w:eastAsia="Times New Roman" w:hAnsi="Arial" w:cs="Arial"/>
          <w:b/>
          <w:bCs/>
        </w:rPr>
        <w:t xml:space="preserve"> Avenue</w:t>
      </w:r>
    </w:p>
    <w:p w14:paraId="54830216" w14:textId="0F179DE9" w:rsidR="0098325A" w:rsidRPr="00A32799" w:rsidRDefault="00997EB1" w:rsidP="00A32799">
      <w:pPr>
        <w:spacing w:line="360" w:lineRule="auto"/>
        <w:rPr>
          <w:rFonts w:ascii="Arial" w:eastAsia="Times New Roman" w:hAnsi="Arial" w:cs="Arial"/>
        </w:rPr>
      </w:pPr>
      <w:r>
        <w:rPr>
          <w:rFonts w:ascii="Arial" w:eastAsia="Times New Roman" w:hAnsi="Arial" w:cs="Arial"/>
        </w:rPr>
        <w:t>T</w:t>
      </w:r>
      <w:r w:rsidR="0098325A" w:rsidRPr="0098325A">
        <w:rPr>
          <w:rFonts w:ascii="Arial" w:eastAsia="Times New Roman" w:hAnsi="Arial" w:cs="Arial"/>
        </w:rPr>
        <w:t xml:space="preserve">he intersection of Timon Boulevard at </w:t>
      </w:r>
      <w:proofErr w:type="spellStart"/>
      <w:r w:rsidR="0098325A" w:rsidRPr="0098325A">
        <w:rPr>
          <w:rFonts w:ascii="Arial" w:eastAsia="Times New Roman" w:hAnsi="Arial" w:cs="Arial"/>
        </w:rPr>
        <w:t>Gulfspray</w:t>
      </w:r>
      <w:proofErr w:type="spellEnd"/>
      <w:r w:rsidR="0098325A" w:rsidRPr="0098325A">
        <w:rPr>
          <w:rFonts w:ascii="Arial" w:eastAsia="Times New Roman" w:hAnsi="Arial" w:cs="Arial"/>
        </w:rPr>
        <w:t xml:space="preserve"> Avenue will be fully closed to traffic. </w:t>
      </w:r>
    </w:p>
    <w:p w14:paraId="553B7348" w14:textId="77777777" w:rsidR="00C42574" w:rsidRPr="00EB5B6C" w:rsidRDefault="00C42574" w:rsidP="00C42574">
      <w:pPr>
        <w:spacing w:line="360" w:lineRule="auto"/>
        <w:rPr>
          <w:rFonts w:ascii="Arial" w:eastAsia="Times New Roman" w:hAnsi="Arial" w:cs="Arial"/>
          <w:b/>
        </w:rPr>
      </w:pPr>
      <w:r w:rsidRPr="00EB5B6C">
        <w:rPr>
          <w:rFonts w:ascii="Arial" w:eastAsia="Times New Roman" w:hAnsi="Arial" w:cs="Arial"/>
          <w:b/>
        </w:rPr>
        <w:t>Washington Coles Park -- Road Closures</w:t>
      </w:r>
    </w:p>
    <w:p w14:paraId="64C27662" w14:textId="77777777" w:rsidR="00C42574" w:rsidRDefault="00C42574" w:rsidP="00C42574">
      <w:pPr>
        <w:spacing w:line="360" w:lineRule="auto"/>
        <w:rPr>
          <w:rFonts w:ascii="Arial" w:eastAsia="Times New Roman" w:hAnsi="Arial" w:cs="Arial"/>
          <w:bCs/>
        </w:rPr>
      </w:pPr>
      <w:r w:rsidRPr="00EB5B6C">
        <w:rPr>
          <w:rFonts w:ascii="Arial" w:eastAsia="Times New Roman" w:hAnsi="Arial" w:cs="Arial"/>
          <w:bCs/>
        </w:rPr>
        <w:t>The following intersections will be closed during the construction period: Winnebago Street and N. Alameda Street</w:t>
      </w:r>
      <w:r>
        <w:rPr>
          <w:rFonts w:ascii="Arial" w:eastAsia="Times New Roman" w:hAnsi="Arial" w:cs="Arial"/>
          <w:bCs/>
        </w:rPr>
        <w:t xml:space="preserve">, </w:t>
      </w:r>
      <w:r w:rsidRPr="00EB5B6C">
        <w:rPr>
          <w:rFonts w:ascii="Arial" w:eastAsia="Times New Roman" w:hAnsi="Arial" w:cs="Arial"/>
          <w:bCs/>
        </w:rPr>
        <w:t>Winnebago Street and Sam Rankin Street</w:t>
      </w:r>
      <w:r>
        <w:rPr>
          <w:rFonts w:ascii="Arial" w:eastAsia="Times New Roman" w:hAnsi="Arial" w:cs="Arial"/>
          <w:bCs/>
        </w:rPr>
        <w:t xml:space="preserve">, </w:t>
      </w:r>
      <w:r w:rsidRPr="00EB5B6C">
        <w:rPr>
          <w:rFonts w:ascii="Arial" w:eastAsia="Times New Roman" w:hAnsi="Arial" w:cs="Arial"/>
          <w:bCs/>
        </w:rPr>
        <w:t>Sam Rankin Street and Lake Street</w:t>
      </w:r>
      <w:r>
        <w:rPr>
          <w:rFonts w:ascii="Arial" w:eastAsia="Times New Roman" w:hAnsi="Arial" w:cs="Arial"/>
          <w:bCs/>
        </w:rPr>
        <w:t>,</w:t>
      </w:r>
      <w:r w:rsidRPr="00EB5B6C">
        <w:rPr>
          <w:rFonts w:ascii="Arial" w:eastAsia="Times New Roman" w:hAnsi="Arial" w:cs="Arial"/>
          <w:bCs/>
        </w:rPr>
        <w:t> Sam Rankin Street and Lobo Street</w:t>
      </w:r>
      <w:r>
        <w:rPr>
          <w:rFonts w:ascii="Arial" w:eastAsia="Times New Roman" w:hAnsi="Arial" w:cs="Arial"/>
          <w:bCs/>
        </w:rPr>
        <w:t xml:space="preserve">. </w:t>
      </w:r>
    </w:p>
    <w:p w14:paraId="35DC75F4" w14:textId="116D9BD8" w:rsidR="001C26A7" w:rsidRPr="00D44BA1" w:rsidRDefault="001C26A7" w:rsidP="001C26A7">
      <w:pPr>
        <w:spacing w:line="360" w:lineRule="auto"/>
        <w:rPr>
          <w:rFonts w:ascii="Arial" w:eastAsia="Times New Roman" w:hAnsi="Arial" w:cs="Arial"/>
          <w:b/>
          <w:bCs/>
        </w:rPr>
      </w:pPr>
      <w:r>
        <w:rPr>
          <w:rFonts w:ascii="Arial" w:eastAsia="Times New Roman" w:hAnsi="Arial" w:cs="Arial"/>
          <w:b/>
          <w:bCs/>
        </w:rPr>
        <w:t>Yorktown</w:t>
      </w:r>
      <w:r w:rsidRPr="00D44BA1">
        <w:rPr>
          <w:rFonts w:ascii="Arial" w:eastAsia="Times New Roman" w:hAnsi="Arial" w:cs="Arial"/>
          <w:b/>
          <w:bCs/>
        </w:rPr>
        <w:t xml:space="preserve"> Boulevard – </w:t>
      </w:r>
      <w:r>
        <w:rPr>
          <w:rFonts w:ascii="Arial" w:eastAsia="Times New Roman" w:hAnsi="Arial" w:cs="Arial"/>
          <w:b/>
          <w:bCs/>
        </w:rPr>
        <w:t>Rodd Field Road to Oso Creek Mud Bridge</w:t>
      </w:r>
    </w:p>
    <w:p w14:paraId="510B4EFC" w14:textId="77777777" w:rsidR="00C42574" w:rsidRDefault="00C42574" w:rsidP="00C42574">
      <w:pPr>
        <w:spacing w:line="360" w:lineRule="auto"/>
        <w:rPr>
          <w:rFonts w:ascii="Arial" w:eastAsia="Times New Roman" w:hAnsi="Arial" w:cs="Arial"/>
        </w:rPr>
      </w:pPr>
      <w:r>
        <w:rPr>
          <w:rFonts w:ascii="Arial" w:eastAsia="Times New Roman" w:hAnsi="Arial" w:cs="Arial"/>
        </w:rPr>
        <w:t xml:space="preserve">Construction is underway on the Yorktown Boulevard project. </w:t>
      </w:r>
      <w:r w:rsidRPr="001C26A7">
        <w:rPr>
          <w:rFonts w:ascii="Arial" w:eastAsia="Times New Roman" w:hAnsi="Arial" w:cs="Arial"/>
        </w:rPr>
        <w:t xml:space="preserve">The </w:t>
      </w:r>
      <w:r>
        <w:rPr>
          <w:rFonts w:ascii="Arial" w:eastAsia="Times New Roman" w:hAnsi="Arial" w:cs="Arial"/>
        </w:rPr>
        <w:t>eastbound</w:t>
      </w:r>
      <w:r w:rsidRPr="001C26A7">
        <w:rPr>
          <w:rFonts w:ascii="Arial" w:eastAsia="Times New Roman" w:hAnsi="Arial" w:cs="Arial"/>
        </w:rPr>
        <w:t xml:space="preserve"> lanes of Yorktown Boulevard will be closed from </w:t>
      </w:r>
      <w:r>
        <w:rPr>
          <w:rFonts w:ascii="Arial" w:eastAsia="Times New Roman" w:hAnsi="Arial" w:cs="Arial"/>
        </w:rPr>
        <w:t>Rodd Field Road</w:t>
      </w:r>
      <w:r w:rsidRPr="001C26A7">
        <w:rPr>
          <w:rFonts w:ascii="Arial" w:eastAsia="Times New Roman" w:hAnsi="Arial" w:cs="Arial"/>
        </w:rPr>
        <w:t xml:space="preserve"> to the Oso Creek Mud Bridge. Traffic will be redirected to the </w:t>
      </w:r>
      <w:r>
        <w:rPr>
          <w:rFonts w:ascii="Arial" w:eastAsia="Times New Roman" w:hAnsi="Arial" w:cs="Arial"/>
        </w:rPr>
        <w:t>westbound</w:t>
      </w:r>
      <w:r w:rsidRPr="001C26A7">
        <w:rPr>
          <w:rFonts w:ascii="Arial" w:eastAsia="Times New Roman" w:hAnsi="Arial" w:cs="Arial"/>
        </w:rPr>
        <w:t xml:space="preserve"> lanes, allowing two-way traffic</w:t>
      </w:r>
      <w:r>
        <w:rPr>
          <w:rFonts w:ascii="Arial" w:eastAsia="Times New Roman" w:hAnsi="Arial" w:cs="Arial"/>
        </w:rPr>
        <w:t xml:space="preserve"> to flow</w:t>
      </w:r>
      <w:r w:rsidRPr="001C26A7">
        <w:rPr>
          <w:rFonts w:ascii="Arial" w:eastAsia="Times New Roman" w:hAnsi="Arial" w:cs="Arial"/>
        </w:rPr>
        <w:t>.</w:t>
      </w:r>
    </w:p>
    <w:p w14:paraId="779324C4" w14:textId="77777777" w:rsidR="008E0489" w:rsidRPr="00E81F45" w:rsidRDefault="008E0489" w:rsidP="00E81F45">
      <w:pPr>
        <w:rPr>
          <w:rFonts w:ascii="Arial" w:hAnsi="Arial" w:cs="Arial"/>
        </w:rPr>
      </w:pPr>
    </w:p>
    <w:p w14:paraId="47809899" w14:textId="224395A4" w:rsidR="000920B9" w:rsidRPr="005E3E8D" w:rsidRDefault="004E7CC0" w:rsidP="00520F60">
      <w:pPr>
        <w:spacing w:line="360" w:lineRule="auto"/>
        <w:rPr>
          <w:rFonts w:ascii="Arial" w:eastAsia="Times New Roman" w:hAnsi="Arial" w:cs="Arial"/>
          <w:bCs/>
        </w:rPr>
      </w:pPr>
      <w:r w:rsidRPr="000206DF">
        <w:rPr>
          <w:rFonts w:ascii="Arial" w:eastAsia="Times New Roman" w:hAnsi="Arial" w:cs="Arial"/>
          <w:b/>
          <w:bCs/>
        </w:rPr>
        <w:t>CITY PERMITTED CLOSURES</w:t>
      </w:r>
    </w:p>
    <w:p w14:paraId="117A76AD"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Lomax Street – North Mesquite Street to North Chaparral Street</w:t>
      </w:r>
    </w:p>
    <w:p w14:paraId="222789CA"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lastRenderedPageBreak/>
        <w:t>A contractor will have two 20-cubic-yard dumpsters on site for approximately 30 days. TAMUCC is renovating its first floor at Lomax Street &amp; Chaparral Street. The project requires equipment to remove trash and debris.</w:t>
      </w:r>
    </w:p>
    <w:p w14:paraId="61DDD409"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p>
    <w:p w14:paraId="161C4C51" w14:textId="77777777" w:rsidR="007F52C2" w:rsidRPr="007F52C2" w:rsidRDefault="007F52C2" w:rsidP="007F52C2">
      <w:pPr>
        <w:spacing w:line="240"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John Sartain Street – North Chaparral Street to North Water Street</w:t>
      </w:r>
    </w:p>
    <w:p w14:paraId="56A87A3E" w14:textId="77777777" w:rsidR="007F52C2" w:rsidRPr="007F52C2" w:rsidRDefault="007F52C2" w:rsidP="007F52C2">
      <w:pPr>
        <w:spacing w:line="240"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N. Water Street – Lomax Street to John Sartain Street</w:t>
      </w:r>
    </w:p>
    <w:p w14:paraId="18668CEB" w14:textId="77777777" w:rsidR="007F52C2" w:rsidRPr="007F52C2" w:rsidRDefault="007F52C2" w:rsidP="007F52C2">
      <w:pPr>
        <w:spacing w:line="240"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 xml:space="preserve">N. Chaparral Street – Lomax Street to John Sartain Street </w:t>
      </w:r>
    </w:p>
    <w:p w14:paraId="3138D888"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 xml:space="preserve">A contractor will renovate the exterior fascia of the Education Service Center </w:t>
      </w:r>
      <w:proofErr w:type="gramStart"/>
      <w:r w:rsidRPr="007F52C2">
        <w:rPr>
          <w:rFonts w:ascii="Aptos" w:eastAsia="Aptos" w:hAnsi="Aptos" w:cs="Times New Roman"/>
          <w:kern w:val="2"/>
          <w:sz w:val="24"/>
          <w:szCs w:val="24"/>
          <w14:ligatures w14:val="standardContextual"/>
        </w:rPr>
        <w:t>building in the</w:t>
      </w:r>
      <w:proofErr w:type="gramEnd"/>
      <w:r w:rsidRPr="007F52C2">
        <w:rPr>
          <w:rFonts w:ascii="Aptos" w:eastAsia="Aptos" w:hAnsi="Aptos" w:cs="Times New Roman"/>
          <w:kern w:val="2"/>
          <w:sz w:val="24"/>
          <w:szCs w:val="24"/>
          <w14:ligatures w14:val="standardContextual"/>
        </w:rPr>
        <w:t xml:space="preserve"> 300 </w:t>
      </w:r>
      <w:proofErr w:type="gramStart"/>
      <w:r w:rsidRPr="007F52C2">
        <w:rPr>
          <w:rFonts w:ascii="Aptos" w:eastAsia="Aptos" w:hAnsi="Aptos" w:cs="Times New Roman"/>
          <w:kern w:val="2"/>
          <w:sz w:val="24"/>
          <w:szCs w:val="24"/>
          <w14:ligatures w14:val="standardContextual"/>
        </w:rPr>
        <w:t>block</w:t>
      </w:r>
      <w:proofErr w:type="gramEnd"/>
      <w:r w:rsidRPr="007F52C2">
        <w:rPr>
          <w:rFonts w:ascii="Aptos" w:eastAsia="Aptos" w:hAnsi="Aptos" w:cs="Times New Roman"/>
          <w:kern w:val="2"/>
          <w:sz w:val="24"/>
          <w:szCs w:val="24"/>
          <w14:ligatures w14:val="standardContextual"/>
        </w:rPr>
        <w:t xml:space="preserve"> </w:t>
      </w:r>
      <w:proofErr w:type="gramStart"/>
      <w:r w:rsidRPr="007F52C2">
        <w:rPr>
          <w:rFonts w:ascii="Aptos" w:eastAsia="Aptos" w:hAnsi="Aptos" w:cs="Times New Roman"/>
          <w:kern w:val="2"/>
          <w:sz w:val="24"/>
          <w:szCs w:val="24"/>
          <w14:ligatures w14:val="standardContextual"/>
        </w:rPr>
        <w:t>of</w:t>
      </w:r>
      <w:proofErr w:type="gramEnd"/>
      <w:r w:rsidRPr="007F52C2">
        <w:rPr>
          <w:rFonts w:ascii="Aptos" w:eastAsia="Aptos" w:hAnsi="Aptos" w:cs="Times New Roman"/>
          <w:kern w:val="2"/>
          <w:sz w:val="24"/>
          <w:szCs w:val="24"/>
          <w14:ligatures w14:val="standardContextual"/>
        </w:rPr>
        <w:t xml:space="preserve"> John Sartain Street, downtown Corpus Christi.  The contractor will temporarily occupy the parking spaces along N. Water Street, John Sartain Street, and N. Chaparral Street, adjacent to the building. Warning signs will advise motorists and pedestrians in advance regarding the construction. Construction at this location is expected to last several weeks.</w:t>
      </w:r>
    </w:p>
    <w:p w14:paraId="6CD7A5FB"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p>
    <w:p w14:paraId="28078073"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proofErr w:type="spellStart"/>
      <w:r w:rsidRPr="007F52C2">
        <w:rPr>
          <w:rFonts w:ascii="Aptos" w:eastAsia="Aptos" w:hAnsi="Aptos" w:cs="Times New Roman"/>
          <w:b/>
          <w:bCs/>
          <w:kern w:val="2"/>
          <w:sz w:val="24"/>
          <w:szCs w:val="24"/>
          <w14:ligatures w14:val="standardContextual"/>
        </w:rPr>
        <w:t>Kostoryz</w:t>
      </w:r>
      <w:proofErr w:type="spellEnd"/>
      <w:r w:rsidRPr="007F52C2">
        <w:rPr>
          <w:rFonts w:ascii="Aptos" w:eastAsia="Aptos" w:hAnsi="Aptos" w:cs="Times New Roman"/>
          <w:b/>
          <w:bCs/>
          <w:kern w:val="2"/>
          <w:sz w:val="24"/>
          <w:szCs w:val="24"/>
          <w14:ligatures w14:val="standardContextual"/>
        </w:rPr>
        <w:t xml:space="preserve"> Road – Safety First Traffic Solutions – Traffic Signal Improvements </w:t>
      </w:r>
    </w:p>
    <w:p w14:paraId="42D795C4"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 xml:space="preserve">A contractor will be providing maintenance improvements to various traffic signal lights on </w:t>
      </w:r>
      <w:proofErr w:type="spellStart"/>
      <w:r w:rsidRPr="007F52C2">
        <w:rPr>
          <w:rFonts w:ascii="Aptos" w:eastAsia="Aptos" w:hAnsi="Aptos" w:cs="Times New Roman"/>
          <w:kern w:val="2"/>
          <w:sz w:val="24"/>
          <w:szCs w:val="24"/>
          <w14:ligatures w14:val="standardContextual"/>
        </w:rPr>
        <w:t>Kostoryz</w:t>
      </w:r>
      <w:proofErr w:type="spellEnd"/>
      <w:r w:rsidRPr="007F52C2">
        <w:rPr>
          <w:rFonts w:ascii="Aptos" w:eastAsia="Aptos" w:hAnsi="Aptos" w:cs="Times New Roman"/>
          <w:kern w:val="2"/>
          <w:sz w:val="24"/>
          <w:szCs w:val="24"/>
          <w14:ligatures w14:val="standardContextual"/>
        </w:rPr>
        <w:t xml:space="preserve"> Road from Staples Street to Saratoga Boulevard.</w:t>
      </w:r>
    </w:p>
    <w:p w14:paraId="63995FCF"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p>
    <w:p w14:paraId="0DFD7FB7"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Various Locations – Austin Traffic Solutions – School Zone Sign Improvements</w:t>
      </w:r>
    </w:p>
    <w:p w14:paraId="51193817"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 xml:space="preserve">A contractor will be providing maintenance improvements to various school zone flashers – locations are as follows: </w:t>
      </w:r>
    </w:p>
    <w:p w14:paraId="4F89B56D"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kern w:val="2"/>
          <w:sz w:val="24"/>
          <w:szCs w:val="24"/>
          <w14:ligatures w14:val="standardContextual"/>
        </w:rPr>
        <w:t>Wooldridge at Airline, Cimarron at Airline</w:t>
      </w:r>
    </w:p>
    <w:p w14:paraId="71020617"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p>
    <w:p w14:paraId="75B084FB"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b/>
          <w:bCs/>
          <w:kern w:val="2"/>
          <w:sz w:val="24"/>
          <w:szCs w:val="24"/>
          <w14:ligatures w14:val="standardContextual"/>
        </w:rPr>
        <w:t xml:space="preserve">Winnebago St – Gulf Coast Plumbing – Utility Tie-ins </w:t>
      </w:r>
    </w:p>
    <w:p w14:paraId="0FEA8F4B"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p>
    <w:p w14:paraId="3487D855"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A contractor will be excavating on Winnebago St for utility tie-ins related to improvements to the North Aquatic Center.</w:t>
      </w:r>
    </w:p>
    <w:p w14:paraId="5A831589"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p>
    <w:p w14:paraId="71DE0EBF"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Clearbrook Dr and surrounding area – ADB – fiber installation</w:t>
      </w:r>
    </w:p>
    <w:p w14:paraId="6EE89764"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lastRenderedPageBreak/>
        <w:t xml:space="preserve">An AT&amp;T contractor will be conducting boring and fiber activities within City ROW on Clearbrook Drive </w:t>
      </w:r>
      <w:proofErr w:type="gramStart"/>
      <w:r w:rsidRPr="007F52C2">
        <w:rPr>
          <w:rFonts w:ascii="Aptos" w:eastAsia="Aptos" w:hAnsi="Aptos" w:cs="Times New Roman"/>
          <w:kern w:val="2"/>
          <w:sz w:val="24"/>
          <w:szCs w:val="24"/>
          <w14:ligatures w14:val="standardContextual"/>
        </w:rPr>
        <w:t>and</w:t>
      </w:r>
      <w:proofErr w:type="gramEnd"/>
      <w:r w:rsidRPr="007F52C2">
        <w:rPr>
          <w:rFonts w:ascii="Aptos" w:eastAsia="Aptos" w:hAnsi="Aptos" w:cs="Times New Roman"/>
          <w:kern w:val="2"/>
          <w:sz w:val="24"/>
          <w:szCs w:val="24"/>
          <w14:ligatures w14:val="standardContextual"/>
        </w:rPr>
        <w:t xml:space="preserve"> the surrounding area.  Affected streets </w:t>
      </w:r>
      <w:proofErr w:type="gramStart"/>
      <w:r w:rsidRPr="007F52C2">
        <w:rPr>
          <w:rFonts w:ascii="Aptos" w:eastAsia="Aptos" w:hAnsi="Aptos" w:cs="Times New Roman"/>
          <w:kern w:val="2"/>
          <w:sz w:val="24"/>
          <w:szCs w:val="24"/>
          <w14:ligatures w14:val="standardContextual"/>
        </w:rPr>
        <w:t>are:</w:t>
      </w:r>
      <w:proofErr w:type="gramEnd"/>
      <w:r w:rsidRPr="007F52C2">
        <w:rPr>
          <w:rFonts w:ascii="Aptos" w:eastAsia="Aptos" w:hAnsi="Aptos" w:cs="Times New Roman"/>
          <w:kern w:val="2"/>
          <w:sz w:val="24"/>
          <w:szCs w:val="24"/>
          <w14:ligatures w14:val="standardContextual"/>
        </w:rPr>
        <w:t xml:space="preserve"> Spring Brook Drive, Boston Drive, </w:t>
      </w:r>
      <w:proofErr w:type="spellStart"/>
      <w:r w:rsidRPr="007F52C2">
        <w:rPr>
          <w:rFonts w:ascii="Aptos" w:eastAsia="Aptos" w:hAnsi="Aptos" w:cs="Times New Roman"/>
          <w:kern w:val="2"/>
          <w:sz w:val="24"/>
          <w:szCs w:val="24"/>
          <w14:ligatures w14:val="standardContextual"/>
        </w:rPr>
        <w:t>Benchfield</w:t>
      </w:r>
      <w:proofErr w:type="spellEnd"/>
      <w:r w:rsidRPr="007F52C2">
        <w:rPr>
          <w:rFonts w:ascii="Aptos" w:eastAsia="Aptos" w:hAnsi="Aptos" w:cs="Times New Roman"/>
          <w:kern w:val="2"/>
          <w:sz w:val="24"/>
          <w:szCs w:val="24"/>
          <w14:ligatures w14:val="standardContextual"/>
        </w:rPr>
        <w:t xml:space="preserve"> Drive, Cold Springs Drive, Timber Crest Drive, Cedar Brook Drive, Stony Brook Drive, and Northfield Drive.</w:t>
      </w:r>
    </w:p>
    <w:p w14:paraId="6C04C7A5"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Rancho Vista Blvd and surrounding area – ADB – fiber installation</w:t>
      </w:r>
    </w:p>
    <w:p w14:paraId="0E6BE993"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 xml:space="preserve">An AT&amp;T contractor will perform boring and fiber activities within City ROW on Clearbrook Drive and the surrounding area.  Affected streets are as follows: Cattleman Drive, Brown Drive, High Gun Drive, </w:t>
      </w:r>
      <w:proofErr w:type="spellStart"/>
      <w:r w:rsidRPr="007F52C2">
        <w:rPr>
          <w:rFonts w:ascii="Aptos" w:eastAsia="Aptos" w:hAnsi="Aptos" w:cs="Times New Roman"/>
          <w:kern w:val="2"/>
          <w:sz w:val="24"/>
          <w:szCs w:val="24"/>
          <w14:ligatures w14:val="standardContextual"/>
        </w:rPr>
        <w:t>Lands</w:t>
      </w:r>
      <w:proofErr w:type="spellEnd"/>
      <w:r w:rsidRPr="007F52C2">
        <w:rPr>
          <w:rFonts w:ascii="Aptos" w:eastAsia="Aptos" w:hAnsi="Aptos" w:cs="Times New Roman"/>
          <w:kern w:val="2"/>
          <w:sz w:val="24"/>
          <w:szCs w:val="24"/>
          <w14:ligatures w14:val="standardContextual"/>
        </w:rPr>
        <w:t xml:space="preserve"> End Drive, Nuss Drive, Nuss Alley, Vanessa Aly, Vanessa Drive, Bryson Way, Stampede Drive, Elizondo Drive, Idel Hour Drive, Dr Hector P. Garcia Drive, Vishal Drive, Todd Hunter Drive, Ames Street, Bayley Lane, 7722 Griffen DR.</w:t>
      </w:r>
    </w:p>
    <w:p w14:paraId="5CEC5DC7"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1313 Port Ave and surrounding area – ADB – fiber installation</w:t>
      </w:r>
    </w:p>
    <w:p w14:paraId="72D69007"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An AT&amp;T contractor will perform boring and fiber activities within City ROW on Morgan Ave, S Port Ave, Baldwin Blvd, Rosewood St, Espinosa St, Sabinas St, Verbena St, Elgin St, Bright St, Reyna St, Agrito St, Osage St, Aztec St</w:t>
      </w:r>
    </w:p>
    <w:p w14:paraId="2C605C99"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7722 Griffen Dr, Corpus Christi, TX and surrounding area – ADB – fiber installation</w:t>
      </w:r>
    </w:p>
    <w:p w14:paraId="07CD1D65"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An AT&amp;T contractor will perform boring and fiber activities within City ROW 7722 Griffen Dr., Yorktown, Rodd Field Rd., and Geiger Dr.</w:t>
      </w:r>
    </w:p>
    <w:p w14:paraId="62ED6DED"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proofErr w:type="spellStart"/>
      <w:r w:rsidRPr="007F52C2">
        <w:rPr>
          <w:rFonts w:ascii="Aptos" w:eastAsia="Aptos" w:hAnsi="Aptos" w:cs="Times New Roman"/>
          <w:b/>
          <w:bCs/>
          <w:kern w:val="2"/>
          <w:sz w:val="24"/>
          <w:szCs w:val="24"/>
          <w14:ligatures w14:val="standardContextual"/>
        </w:rPr>
        <w:t>Allencrest</w:t>
      </w:r>
      <w:proofErr w:type="spellEnd"/>
      <w:r w:rsidRPr="007F52C2">
        <w:rPr>
          <w:rFonts w:ascii="Aptos" w:eastAsia="Aptos" w:hAnsi="Aptos" w:cs="Times New Roman"/>
          <w:b/>
          <w:bCs/>
          <w:kern w:val="2"/>
          <w:sz w:val="24"/>
          <w:szCs w:val="24"/>
          <w14:ligatures w14:val="standardContextual"/>
        </w:rPr>
        <w:t xml:space="preserve"> and surrounding area – ADB – fiber installation</w:t>
      </w:r>
    </w:p>
    <w:p w14:paraId="35546763" w14:textId="5065D8CC" w:rsid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 xml:space="preserve"> </w:t>
      </w:r>
      <w:r w:rsidRPr="007F52C2">
        <w:rPr>
          <w:rFonts w:ascii="Aptos" w:eastAsia="Aptos" w:hAnsi="Aptos" w:cs="Times New Roman"/>
          <w:kern w:val="2"/>
          <w:sz w:val="24"/>
          <w:szCs w:val="24"/>
          <w14:ligatures w14:val="standardContextual"/>
        </w:rPr>
        <w:t xml:space="preserve">A contractor for AT&amp;T will be executing boring and fiber activities within City ROW on </w:t>
      </w:r>
      <w:proofErr w:type="spellStart"/>
      <w:r w:rsidRPr="007F52C2">
        <w:rPr>
          <w:rFonts w:ascii="Aptos" w:eastAsia="Aptos" w:hAnsi="Aptos" w:cs="Times New Roman"/>
          <w:kern w:val="2"/>
          <w:sz w:val="24"/>
          <w:szCs w:val="24"/>
          <w14:ligatures w14:val="standardContextual"/>
        </w:rPr>
        <w:t>Allencrest</w:t>
      </w:r>
      <w:proofErr w:type="spellEnd"/>
      <w:r w:rsidRPr="007F52C2">
        <w:rPr>
          <w:rFonts w:ascii="Aptos" w:eastAsia="Aptos" w:hAnsi="Aptos" w:cs="Times New Roman"/>
          <w:kern w:val="2"/>
          <w:sz w:val="24"/>
          <w:szCs w:val="24"/>
          <w14:ligatures w14:val="standardContextual"/>
        </w:rPr>
        <w:t xml:space="preserve"> Dr, Ostinato Dr, Coda Dr, Crescendo Dr, Andante Dr, Forte Dr, Presto Dr, Allegro Dr, Camwood Dr</w:t>
      </w:r>
    </w:p>
    <w:p w14:paraId="67D40A15"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p>
    <w:p w14:paraId="020F0993"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 xml:space="preserve">Nemo Court &amp; Park Road 22 – Waterline installation </w:t>
      </w:r>
      <w:r w:rsidRPr="007F52C2">
        <w:rPr>
          <w:rFonts w:ascii="Aptos" w:eastAsia="Aptos" w:hAnsi="Aptos" w:cs="Times New Roman"/>
          <w:b/>
          <w:bCs/>
          <w:color w:val="EE0000"/>
          <w:kern w:val="2"/>
          <w:sz w:val="24"/>
          <w:szCs w:val="24"/>
          <w14:ligatures w14:val="standardContextual"/>
        </w:rPr>
        <w:t xml:space="preserve"> </w:t>
      </w:r>
    </w:p>
    <w:p w14:paraId="15EF0041"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r w:rsidRPr="007F52C2">
        <w:rPr>
          <w:rFonts w:ascii="Aptos" w:eastAsia="Aptos" w:hAnsi="Aptos" w:cs="Times New Roman"/>
          <w:kern w:val="2"/>
          <w:sz w:val="24"/>
          <w:szCs w:val="24"/>
          <w14:ligatures w14:val="standardContextual"/>
        </w:rPr>
        <w:t>A contractor will be executing temporary road closures and excavation to install a waterline within City ROW on Nemo Court.</w:t>
      </w:r>
    </w:p>
    <w:p w14:paraId="0CE98BC5"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p>
    <w:p w14:paraId="76A3B9FD"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1502 Horne Rd. /Fire Station #10 - SANITARY SEWER tie-in at existing manhole.</w:t>
      </w:r>
    </w:p>
    <w:p w14:paraId="02230C4F" w14:textId="77777777" w:rsidR="007F52C2" w:rsidRPr="007F52C2" w:rsidRDefault="007F52C2" w:rsidP="007F52C2">
      <w:pPr>
        <w:spacing w:line="276" w:lineRule="auto"/>
        <w:rPr>
          <w:rFonts w:ascii="Aptos" w:eastAsia="Aptos" w:hAnsi="Aptos" w:cs="Times New Roman"/>
          <w:b/>
          <w:bCs/>
          <w:kern w:val="2"/>
          <w:sz w:val="24"/>
          <w:szCs w:val="24"/>
          <w14:ligatures w14:val="standardContextual"/>
        </w:rPr>
      </w:pPr>
      <w:r w:rsidRPr="007F52C2">
        <w:rPr>
          <w:rFonts w:ascii="Aptos" w:eastAsia="Aptos" w:hAnsi="Aptos" w:cs="Times New Roman"/>
          <w:b/>
          <w:bCs/>
          <w:kern w:val="2"/>
          <w:sz w:val="24"/>
          <w:szCs w:val="24"/>
          <w14:ligatures w14:val="standardContextual"/>
        </w:rPr>
        <w:t>KOSTORYZ TO SUNNYBROOK RD- 23178 Fire Station #8</w:t>
      </w:r>
    </w:p>
    <w:p w14:paraId="159BEDAC" w14:textId="77777777" w:rsidR="007F52C2" w:rsidRPr="007F52C2" w:rsidRDefault="007F52C2" w:rsidP="007F52C2">
      <w:pPr>
        <w:spacing w:line="276" w:lineRule="auto"/>
        <w:rPr>
          <w:rFonts w:ascii="Aptos" w:eastAsia="Aptos" w:hAnsi="Aptos" w:cs="Times New Roman"/>
          <w:kern w:val="2"/>
          <w:sz w:val="24"/>
          <w:szCs w:val="24"/>
          <w14:ligatures w14:val="standardContextual"/>
        </w:rPr>
      </w:pPr>
      <w:proofErr w:type="spellStart"/>
      <w:r w:rsidRPr="007F52C2">
        <w:rPr>
          <w:rFonts w:ascii="Aptos" w:eastAsia="Aptos" w:hAnsi="Aptos" w:cs="Times New Roman"/>
          <w:b/>
          <w:bCs/>
          <w:kern w:val="2"/>
          <w:sz w:val="24"/>
          <w:szCs w:val="24"/>
          <w14:ligatures w14:val="standardContextual"/>
        </w:rPr>
        <w:t>Gulfbreeze</w:t>
      </w:r>
      <w:proofErr w:type="spellEnd"/>
      <w:r w:rsidRPr="007F52C2">
        <w:rPr>
          <w:rFonts w:ascii="Aptos" w:eastAsia="Aptos" w:hAnsi="Aptos" w:cs="Times New Roman"/>
          <w:b/>
          <w:bCs/>
          <w:kern w:val="2"/>
          <w:sz w:val="24"/>
          <w:szCs w:val="24"/>
          <w14:ligatures w14:val="standardContextual"/>
        </w:rPr>
        <w:t xml:space="preserve"> Boulevard - </w:t>
      </w:r>
      <w:r w:rsidRPr="007F52C2">
        <w:rPr>
          <w:rFonts w:ascii="Aptos" w:eastAsia="Aptos" w:hAnsi="Aptos" w:cs="Times New Roman"/>
          <w:kern w:val="2"/>
          <w:sz w:val="24"/>
          <w:szCs w:val="24"/>
          <w14:ligatures w14:val="standardContextual"/>
        </w:rPr>
        <w:t>Road closures are anticipated to end on Wednesday, September 9</w:t>
      </w:r>
      <w:proofErr w:type="gramStart"/>
      <w:r w:rsidRPr="007F52C2">
        <w:rPr>
          <w:rFonts w:ascii="Aptos" w:eastAsia="Aptos" w:hAnsi="Aptos" w:cs="Times New Roman"/>
          <w:kern w:val="2"/>
          <w:sz w:val="24"/>
          <w:szCs w:val="24"/>
          <w14:ligatures w14:val="standardContextual"/>
        </w:rPr>
        <w:t xml:space="preserve"> 2026</w:t>
      </w:r>
      <w:proofErr w:type="gramEnd"/>
      <w:r w:rsidRPr="007F52C2">
        <w:rPr>
          <w:rFonts w:ascii="Aptos" w:eastAsia="Aptos" w:hAnsi="Aptos" w:cs="Times New Roman"/>
          <w:kern w:val="2"/>
          <w:sz w:val="24"/>
          <w:szCs w:val="24"/>
          <w14:ligatures w14:val="standardContextual"/>
        </w:rPr>
        <w:t>.</w:t>
      </w:r>
    </w:p>
    <w:p w14:paraId="54D0800A" w14:textId="5A6C8D6D" w:rsidR="00D4271F" w:rsidRPr="00D4271F" w:rsidRDefault="00D4271F" w:rsidP="00D4271F">
      <w:pPr>
        <w:spacing w:line="360" w:lineRule="auto"/>
        <w:rPr>
          <w:rFonts w:ascii="Arial" w:eastAsia="Times New Roman" w:hAnsi="Arial" w:cs="Arial"/>
          <w:b/>
          <w:bCs/>
        </w:rPr>
      </w:pPr>
    </w:p>
    <w:p w14:paraId="2DB5568D" w14:textId="77777777" w:rsidR="00200BFC" w:rsidRDefault="00200BFC" w:rsidP="00200BFC">
      <w:pPr>
        <w:spacing w:line="360" w:lineRule="auto"/>
        <w:rPr>
          <w:rFonts w:ascii="Arial" w:eastAsia="Times New Roman" w:hAnsi="Arial" w:cs="Arial"/>
          <w:b/>
          <w:bCs/>
          <w:color w:val="0E101A"/>
          <w:u w:val="single"/>
        </w:rPr>
      </w:pPr>
    </w:p>
    <w:p w14:paraId="1BE5F635" w14:textId="53D501DD" w:rsidR="00200BFC" w:rsidRDefault="00234A16" w:rsidP="00200BFC">
      <w:pPr>
        <w:spacing w:line="360" w:lineRule="auto"/>
        <w:rPr>
          <w:rFonts w:ascii="Arial" w:eastAsia="Times New Roman" w:hAnsi="Arial" w:cs="Arial"/>
          <w:b/>
          <w:bCs/>
          <w:color w:val="0E101A"/>
          <w:u w:val="single"/>
        </w:rPr>
      </w:pPr>
      <w:r w:rsidRPr="00443517">
        <w:rPr>
          <w:rFonts w:ascii="Arial" w:eastAsia="Times New Roman" w:hAnsi="Arial" w:cs="Arial"/>
          <w:b/>
          <w:bCs/>
          <w:color w:val="0E101A"/>
          <w:u w:val="single"/>
        </w:rPr>
        <w:t>CITY SPECIAL EVENTS</w:t>
      </w:r>
    </w:p>
    <w:p w14:paraId="6A638E06" w14:textId="1FA7F426" w:rsidR="009E30A3" w:rsidRDefault="009E30A3" w:rsidP="009E30A3">
      <w:pPr>
        <w:spacing w:after="0" w:line="240" w:lineRule="auto"/>
        <w:rPr>
          <w:rFonts w:ascii="Arial" w:eastAsia="Aptos" w:hAnsi="Arial" w:cs="Arial"/>
          <w:b/>
          <w:bCs/>
          <w:u w:val="single"/>
          <w14:ligatures w14:val="standardContextual"/>
        </w:rPr>
      </w:pPr>
      <w:r w:rsidRPr="009E30A3">
        <w:rPr>
          <w:rFonts w:ascii="Arial" w:eastAsia="Aptos" w:hAnsi="Arial" w:cs="Arial"/>
          <w:b/>
          <w:bCs/>
          <w:u w:val="single"/>
          <w14:ligatures w14:val="standardContextual"/>
        </w:rPr>
        <w:t xml:space="preserve">Saturday, </w:t>
      </w:r>
      <w:r w:rsidR="001C2DC9">
        <w:rPr>
          <w:rFonts w:ascii="Arial" w:eastAsia="Aptos" w:hAnsi="Arial" w:cs="Arial"/>
          <w:b/>
          <w:bCs/>
          <w:u w:val="single"/>
          <w14:ligatures w14:val="standardContextual"/>
        </w:rPr>
        <w:t xml:space="preserve">August </w:t>
      </w:r>
      <w:r w:rsidR="007F52C2">
        <w:rPr>
          <w:rFonts w:ascii="Arial" w:eastAsia="Aptos" w:hAnsi="Arial" w:cs="Arial"/>
          <w:b/>
          <w:bCs/>
          <w:u w:val="single"/>
          <w14:ligatures w14:val="standardContextual"/>
        </w:rPr>
        <w:t>29</w:t>
      </w:r>
      <w:r w:rsidRPr="009E30A3">
        <w:rPr>
          <w:rFonts w:ascii="Arial" w:eastAsia="Aptos" w:hAnsi="Arial" w:cs="Arial"/>
          <w:b/>
          <w:bCs/>
          <w:u w:val="single"/>
          <w14:ligatures w14:val="standardContextual"/>
        </w:rPr>
        <w:t>:</w:t>
      </w:r>
    </w:p>
    <w:p w14:paraId="6F9FEF61" w14:textId="77777777" w:rsidR="007F52C2" w:rsidRPr="009E30A3" w:rsidRDefault="007F52C2" w:rsidP="007F52C2">
      <w:pPr>
        <w:spacing w:after="0" w:line="240" w:lineRule="auto"/>
        <w:rPr>
          <w:rFonts w:ascii="Arial" w:eastAsia="Aptos" w:hAnsi="Arial" w:cs="Arial"/>
          <w:b/>
          <w:bCs/>
          <w:u w:val="single"/>
          <w14:ligatures w14:val="standardContextual"/>
        </w:rPr>
      </w:pPr>
    </w:p>
    <w:p w14:paraId="084C5FC3" w14:textId="77777777" w:rsidR="009E30A3" w:rsidRPr="009E30A3" w:rsidRDefault="009E30A3" w:rsidP="007F52C2">
      <w:pPr>
        <w:numPr>
          <w:ilvl w:val="0"/>
          <w:numId w:val="9"/>
        </w:numPr>
        <w:spacing w:after="0" w:line="240" w:lineRule="auto"/>
        <w:rPr>
          <w:rFonts w:ascii="Arial" w:eastAsia="Times New Roman" w:hAnsi="Arial" w:cs="Arial"/>
          <w14:ligatures w14:val="standardContextual"/>
        </w:rPr>
      </w:pPr>
      <w:r w:rsidRPr="009E30A3">
        <w:rPr>
          <w:rFonts w:ascii="Arial" w:eastAsia="Times New Roman" w:hAnsi="Arial" w:cs="Arial"/>
          <w14:ligatures w14:val="standardContextual"/>
        </w:rPr>
        <w:t xml:space="preserve">Safe Fun Fit – McCaughn Park </w:t>
      </w:r>
    </w:p>
    <w:p w14:paraId="7BC28D95" w14:textId="12F8DA01" w:rsidR="009E30A3" w:rsidRPr="009E30A3" w:rsidRDefault="009E30A3" w:rsidP="007F52C2">
      <w:pPr>
        <w:spacing w:after="0" w:line="240" w:lineRule="auto"/>
        <w:ind w:left="720"/>
        <w:rPr>
          <w:rFonts w:ascii="Arial" w:eastAsia="Aptos" w:hAnsi="Arial" w:cs="Arial"/>
          <w14:ligatures w14:val="standardContextual"/>
        </w:rPr>
      </w:pPr>
      <w:r w:rsidRPr="009E30A3">
        <w:rPr>
          <w:rFonts w:ascii="Arial" w:eastAsia="Aptos" w:hAnsi="Arial" w:cs="Arial"/>
          <w14:ligatures w14:val="standardContextual"/>
        </w:rPr>
        <w:t>8</w:t>
      </w:r>
      <w:r w:rsidR="00E71AB2">
        <w:rPr>
          <w:rFonts w:ascii="Arial" w:eastAsia="Aptos" w:hAnsi="Arial" w:cs="Arial"/>
          <w14:ligatures w14:val="standardContextual"/>
        </w:rPr>
        <w:t xml:space="preserve">:00 </w:t>
      </w:r>
      <w:r w:rsidRPr="009E30A3">
        <w:rPr>
          <w:rFonts w:ascii="Arial" w:eastAsia="Aptos" w:hAnsi="Arial" w:cs="Arial"/>
          <w14:ligatures w14:val="standardContextual"/>
        </w:rPr>
        <w:t xml:space="preserve">am </w:t>
      </w:r>
      <w:r w:rsidR="00E71AB2">
        <w:rPr>
          <w:rFonts w:ascii="Arial" w:eastAsia="Aptos" w:hAnsi="Arial" w:cs="Arial"/>
          <w14:ligatures w14:val="standardContextual"/>
        </w:rPr>
        <w:t xml:space="preserve">until </w:t>
      </w:r>
      <w:r w:rsidRPr="009E30A3">
        <w:rPr>
          <w:rFonts w:ascii="Arial" w:eastAsia="Aptos" w:hAnsi="Arial" w:cs="Arial"/>
          <w14:ligatures w14:val="standardContextual"/>
        </w:rPr>
        <w:t>11</w:t>
      </w:r>
      <w:r w:rsidR="00E71AB2">
        <w:rPr>
          <w:rFonts w:ascii="Arial" w:eastAsia="Aptos" w:hAnsi="Arial" w:cs="Arial"/>
          <w14:ligatures w14:val="standardContextual"/>
        </w:rPr>
        <w:t xml:space="preserve">:00 </w:t>
      </w:r>
      <w:r w:rsidRPr="009E30A3">
        <w:rPr>
          <w:rFonts w:ascii="Arial" w:eastAsia="Aptos" w:hAnsi="Arial" w:cs="Arial"/>
          <w14:ligatures w14:val="standardContextual"/>
        </w:rPr>
        <w:t>am</w:t>
      </w:r>
    </w:p>
    <w:p w14:paraId="7C682847" w14:textId="77777777" w:rsidR="009E30A3" w:rsidRPr="009E30A3" w:rsidRDefault="009E30A3" w:rsidP="007F52C2">
      <w:pPr>
        <w:spacing w:after="0" w:line="240" w:lineRule="auto"/>
        <w:rPr>
          <w:rFonts w:ascii="Arial" w:eastAsia="Aptos" w:hAnsi="Arial" w:cs="Arial"/>
          <w14:ligatures w14:val="standardContextual"/>
        </w:rPr>
      </w:pPr>
    </w:p>
    <w:p w14:paraId="295A44E8" w14:textId="77777777" w:rsidR="007F52C2" w:rsidRPr="007F52C2" w:rsidRDefault="007F52C2" w:rsidP="007F52C2">
      <w:pPr>
        <w:numPr>
          <w:ilvl w:val="0"/>
          <w:numId w:val="12"/>
        </w:numPr>
        <w:spacing w:after="0" w:line="240" w:lineRule="auto"/>
        <w:rPr>
          <w:rFonts w:ascii="Arial" w:eastAsia="Times New Roman" w:hAnsi="Arial" w:cs="Arial"/>
          <w14:ligatures w14:val="standardContextual"/>
        </w:rPr>
      </w:pPr>
      <w:r w:rsidRPr="007F52C2">
        <w:rPr>
          <w:rFonts w:ascii="Arial" w:eastAsia="Times New Roman" w:hAnsi="Arial" w:cs="Arial"/>
          <w14:ligatures w14:val="standardContextual"/>
        </w:rPr>
        <w:t>Todd Hunter’s Do the Hustle – Waters Edge Park</w:t>
      </w:r>
    </w:p>
    <w:p w14:paraId="64BD02BE" w14:textId="4D79FC51" w:rsidR="007F52C2" w:rsidRPr="007F52C2" w:rsidRDefault="007F52C2" w:rsidP="007F52C2">
      <w:pPr>
        <w:spacing w:after="0" w:line="240" w:lineRule="auto"/>
        <w:ind w:left="720"/>
        <w:rPr>
          <w:rFonts w:ascii="Arial" w:eastAsia="Times New Roman" w:hAnsi="Arial" w:cs="Arial"/>
          <w14:ligatures w14:val="standardContextual"/>
        </w:rPr>
      </w:pPr>
      <w:r w:rsidRPr="007F52C2">
        <w:rPr>
          <w:rFonts w:ascii="Arial" w:eastAsia="Times New Roman" w:hAnsi="Arial" w:cs="Arial"/>
          <w14:ligatures w14:val="standardContextual"/>
        </w:rPr>
        <w:t>7</w:t>
      </w:r>
      <w:r>
        <w:rPr>
          <w:rFonts w:ascii="Arial" w:eastAsia="Times New Roman" w:hAnsi="Arial" w:cs="Arial"/>
          <w14:ligatures w14:val="standardContextual"/>
        </w:rPr>
        <w:t xml:space="preserve">:00 </w:t>
      </w:r>
      <w:r w:rsidRPr="007F52C2">
        <w:rPr>
          <w:rFonts w:ascii="Arial" w:eastAsia="Times New Roman" w:hAnsi="Arial" w:cs="Arial"/>
          <w14:ligatures w14:val="standardContextual"/>
        </w:rPr>
        <w:t xml:space="preserve">am </w:t>
      </w:r>
      <w:r>
        <w:rPr>
          <w:rFonts w:ascii="Arial" w:eastAsia="Times New Roman" w:hAnsi="Arial" w:cs="Arial"/>
          <w14:ligatures w14:val="standardContextual"/>
        </w:rPr>
        <w:t xml:space="preserve">until </w:t>
      </w:r>
      <w:r w:rsidRPr="007F52C2">
        <w:rPr>
          <w:rFonts w:ascii="Arial" w:eastAsia="Times New Roman" w:hAnsi="Arial" w:cs="Arial"/>
          <w14:ligatures w14:val="standardContextual"/>
        </w:rPr>
        <w:t>9:30</w:t>
      </w:r>
      <w:r>
        <w:rPr>
          <w:rFonts w:ascii="Arial" w:eastAsia="Times New Roman" w:hAnsi="Arial" w:cs="Arial"/>
          <w14:ligatures w14:val="standardContextual"/>
        </w:rPr>
        <w:t xml:space="preserve"> </w:t>
      </w:r>
      <w:r w:rsidRPr="007F52C2">
        <w:rPr>
          <w:rFonts w:ascii="Arial" w:eastAsia="Times New Roman" w:hAnsi="Arial" w:cs="Arial"/>
          <w14:ligatures w14:val="standardContextual"/>
        </w:rPr>
        <w:t>am</w:t>
      </w:r>
    </w:p>
    <w:p w14:paraId="1EAB7007" w14:textId="77777777" w:rsidR="004748FD" w:rsidRPr="004748FD" w:rsidRDefault="004748FD" w:rsidP="007F52C2">
      <w:pPr>
        <w:spacing w:after="0" w:line="240" w:lineRule="auto"/>
        <w:ind w:left="720"/>
        <w:rPr>
          <w:rFonts w:ascii="Arial" w:eastAsia="Times New Roman" w:hAnsi="Arial" w:cs="Arial"/>
          <w14:ligatures w14:val="standardContextual"/>
        </w:rPr>
      </w:pPr>
    </w:p>
    <w:p w14:paraId="66983F8B" w14:textId="3A1566F4" w:rsidR="007F52C2" w:rsidRPr="007F52C2" w:rsidRDefault="007F52C2" w:rsidP="007F52C2">
      <w:pPr>
        <w:spacing w:line="240" w:lineRule="auto"/>
        <w:ind w:left="720"/>
        <w:rPr>
          <w:rFonts w:ascii="Tahoma" w:eastAsia="Times New Roman" w:hAnsi="Tahoma" w:cs="Tahoma"/>
        </w:rPr>
      </w:pPr>
      <w:r w:rsidRPr="007F52C2">
        <w:rPr>
          <w:rFonts w:ascii="Tahoma" w:eastAsia="Times New Roman" w:hAnsi="Tahoma" w:cs="Tahoma"/>
          <w:b/>
          <w:bCs/>
          <w:u w:val="single"/>
        </w:rPr>
        <w:t>Sunday, August 30:</w:t>
      </w:r>
    </w:p>
    <w:p w14:paraId="38FF0989" w14:textId="77777777" w:rsidR="007F52C2" w:rsidRDefault="007F52C2" w:rsidP="007F52C2">
      <w:pPr>
        <w:numPr>
          <w:ilvl w:val="0"/>
          <w:numId w:val="13"/>
        </w:numPr>
        <w:spacing w:after="100" w:afterAutospacing="1" w:line="240" w:lineRule="auto"/>
        <w:rPr>
          <w:rFonts w:ascii="Tahoma" w:eastAsia="Times New Roman" w:hAnsi="Tahoma" w:cs="Tahoma"/>
        </w:rPr>
      </w:pPr>
      <w:r w:rsidRPr="007F52C2">
        <w:rPr>
          <w:rFonts w:ascii="Tahoma" w:eastAsia="Times New Roman" w:hAnsi="Tahoma" w:cs="Tahoma"/>
        </w:rPr>
        <w:t>Todd Hunter’s Sunrise 5K &amp; 10K – West Guth Park</w:t>
      </w:r>
      <w:r>
        <w:rPr>
          <w:rFonts w:ascii="Tahoma" w:eastAsia="Times New Roman" w:hAnsi="Tahoma" w:cs="Tahoma"/>
        </w:rPr>
        <w:t xml:space="preserve"> </w:t>
      </w:r>
    </w:p>
    <w:p w14:paraId="7D0FC8AD" w14:textId="59269A6C" w:rsidR="007F52C2" w:rsidRPr="007F52C2" w:rsidRDefault="007F52C2" w:rsidP="007F52C2">
      <w:pPr>
        <w:spacing w:after="100" w:afterAutospacing="1" w:line="240" w:lineRule="auto"/>
        <w:ind w:left="720"/>
        <w:rPr>
          <w:rFonts w:ascii="Tahoma" w:eastAsia="Times New Roman" w:hAnsi="Tahoma" w:cs="Tahoma"/>
        </w:rPr>
      </w:pPr>
      <w:r>
        <w:rPr>
          <w:rFonts w:ascii="Tahoma" w:eastAsia="Times New Roman" w:hAnsi="Tahoma" w:cs="Tahoma"/>
        </w:rPr>
        <w:t>8:00 am until 10:30 am</w:t>
      </w:r>
    </w:p>
    <w:p w14:paraId="6B26DEEB" w14:textId="77777777" w:rsidR="00200BFC" w:rsidRPr="006079EF" w:rsidRDefault="00200BFC" w:rsidP="00200BFC">
      <w:pPr>
        <w:ind w:left="720"/>
        <w:rPr>
          <w:rFonts w:ascii="Tahoma" w:hAnsi="Tahoma" w:cs="Tahoma"/>
        </w:rPr>
      </w:pPr>
      <w:r w:rsidRPr="000206DF">
        <w:rPr>
          <w:rFonts w:ascii="Arial" w:eastAsia="Times New Roman" w:hAnsi="Arial" w:cs="Arial"/>
          <w:b/>
          <w:bCs/>
        </w:rPr>
        <w:t>ADDITIONAL RESOURCES</w:t>
      </w:r>
    </w:p>
    <w:p w14:paraId="4D42D914" w14:textId="77777777" w:rsidR="00200BFC" w:rsidRPr="000206DF" w:rsidRDefault="00200BFC" w:rsidP="00200BFC">
      <w:pPr>
        <w:numPr>
          <w:ilvl w:val="0"/>
          <w:numId w:val="1"/>
        </w:numPr>
        <w:spacing w:line="360" w:lineRule="auto"/>
        <w:rPr>
          <w:rFonts w:ascii="Arial" w:eastAsia="Times New Roman" w:hAnsi="Arial" w:cs="Arial"/>
          <w:bCs/>
        </w:rPr>
      </w:pPr>
      <w:r w:rsidRPr="000206DF">
        <w:rPr>
          <w:rFonts w:ascii="Arial" w:eastAsia="Times New Roman" w:hAnsi="Arial" w:cs="Arial"/>
          <w:bCs/>
        </w:rPr>
        <w:t>Corpus Christi Street Information – </w:t>
      </w:r>
      <w:hyperlink r:id="rId12" w:tgtFrame="_blank" w:history="1">
        <w:r w:rsidRPr="000206DF">
          <w:rPr>
            <w:rStyle w:val="Hyperlink"/>
            <w:rFonts w:ascii="Arial" w:eastAsia="Times New Roman" w:hAnsi="Arial" w:cs="Arial"/>
            <w:bCs/>
          </w:rPr>
          <w:t>www.cctexas.com/streetinfo</w:t>
        </w:r>
      </w:hyperlink>
      <w:r w:rsidRPr="000206DF">
        <w:rPr>
          <w:rFonts w:ascii="Arial" w:eastAsia="Times New Roman" w:hAnsi="Arial" w:cs="Arial"/>
          <w:bCs/>
        </w:rPr>
        <w:t> </w:t>
      </w:r>
    </w:p>
    <w:p w14:paraId="188EA9E9" w14:textId="77777777" w:rsidR="00200BFC" w:rsidRPr="000206DF" w:rsidRDefault="00200BFC" w:rsidP="00200BFC">
      <w:pPr>
        <w:numPr>
          <w:ilvl w:val="0"/>
          <w:numId w:val="1"/>
        </w:numPr>
        <w:spacing w:line="360" w:lineRule="auto"/>
        <w:rPr>
          <w:rFonts w:ascii="Arial" w:eastAsia="Times New Roman" w:hAnsi="Arial" w:cs="Arial"/>
          <w:bCs/>
        </w:rPr>
      </w:pPr>
      <w:proofErr w:type="spellStart"/>
      <w:r w:rsidRPr="000206DF">
        <w:rPr>
          <w:rFonts w:ascii="Arial" w:eastAsia="Times New Roman" w:hAnsi="Arial" w:cs="Arial"/>
          <w:bCs/>
        </w:rPr>
        <w:t>DriveTexasTM</w:t>
      </w:r>
      <w:proofErr w:type="spellEnd"/>
      <w:r w:rsidRPr="000206DF">
        <w:rPr>
          <w:rFonts w:ascii="Arial" w:eastAsia="Times New Roman" w:hAnsi="Arial" w:cs="Arial"/>
          <w:bCs/>
        </w:rPr>
        <w:t xml:space="preserve"> – </w:t>
      </w:r>
      <w:hyperlink r:id="rId13" w:tgtFrame="_blank" w:history="1">
        <w:r w:rsidRPr="000206DF">
          <w:rPr>
            <w:rStyle w:val="Hyperlink"/>
            <w:rFonts w:ascii="Arial" w:eastAsia="Times New Roman" w:hAnsi="Arial" w:cs="Arial"/>
            <w:bCs/>
          </w:rPr>
          <w:t>www.drivetexas.org</w:t>
        </w:r>
      </w:hyperlink>
    </w:p>
    <w:p w14:paraId="34191AB9" w14:textId="77777777" w:rsidR="00200BFC" w:rsidRDefault="00200BFC" w:rsidP="00200BFC">
      <w:pPr>
        <w:numPr>
          <w:ilvl w:val="0"/>
          <w:numId w:val="1"/>
        </w:numPr>
        <w:spacing w:line="360" w:lineRule="auto"/>
        <w:rPr>
          <w:rStyle w:val="Hyperlink"/>
          <w:rFonts w:ascii="Arial" w:hAnsi="Arial" w:cs="Arial"/>
          <w:color w:val="auto"/>
          <w:u w:val="none"/>
        </w:rPr>
      </w:pPr>
      <w:r w:rsidRPr="000206DF">
        <w:rPr>
          <w:rFonts w:ascii="Arial" w:eastAsia="Times New Roman" w:hAnsi="Arial" w:cs="Arial"/>
          <w:bCs/>
        </w:rPr>
        <w:t>Harbor Bridge Project – </w:t>
      </w:r>
      <w:hyperlink r:id="rId14" w:tgtFrame="_blank" w:history="1">
        <w:r w:rsidRPr="000206DF">
          <w:rPr>
            <w:rStyle w:val="Hyperlink"/>
            <w:rFonts w:ascii="Arial" w:eastAsia="Times New Roman" w:hAnsi="Arial" w:cs="Arial"/>
            <w:bCs/>
          </w:rPr>
          <w:t>www.harborbridgeproject.com/traffic-updates/road-lane-closures/</w:t>
        </w:r>
      </w:hyperlink>
    </w:p>
    <w:p w14:paraId="1FC7FCA4" w14:textId="42230532" w:rsidR="00200BFC" w:rsidRPr="00200BFC" w:rsidRDefault="00200BFC" w:rsidP="00200BFC">
      <w:pPr>
        <w:pStyle w:val="ListParagraph"/>
        <w:numPr>
          <w:ilvl w:val="0"/>
          <w:numId w:val="1"/>
        </w:numPr>
        <w:spacing w:line="360" w:lineRule="auto"/>
        <w:rPr>
          <w:rFonts w:ascii="Arial" w:hAnsi="Arial" w:cs="Arial"/>
        </w:rPr>
      </w:pPr>
      <w:r w:rsidRPr="00200BFC">
        <w:rPr>
          <w:rStyle w:val="Hyperlink"/>
          <w:rFonts w:ascii="Arial" w:hAnsi="Arial" w:cs="Arial"/>
          <w:color w:val="auto"/>
          <w:u w:val="none"/>
        </w:rPr>
        <w:t xml:space="preserve">Safe Fun Fit - </w:t>
      </w:r>
      <w:hyperlink r:id="rId15" w:history="1">
        <w:r>
          <w:rPr>
            <w:rStyle w:val="Hyperlink"/>
          </w:rPr>
          <w:t>Safe Fun-Fit at the Bayfront | City of Corpus Christi (cctexas.com)</w:t>
        </w:r>
      </w:hyperlink>
    </w:p>
    <w:sectPr w:rsidR="00200BFC" w:rsidRPr="00200BFC" w:rsidSect="00AE565C">
      <w:headerReference w:type="default" r:id="rId16"/>
      <w:pgSz w:w="12240" w:h="15840"/>
      <w:pgMar w:top="216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DFFE" w14:textId="77777777" w:rsidR="00C86E40" w:rsidRDefault="00C86E40" w:rsidP="007D5A55">
      <w:pPr>
        <w:spacing w:after="0" w:line="240" w:lineRule="auto"/>
      </w:pPr>
      <w:r>
        <w:separator/>
      </w:r>
    </w:p>
  </w:endnote>
  <w:endnote w:type="continuationSeparator" w:id="0">
    <w:p w14:paraId="5A95284E" w14:textId="77777777" w:rsidR="00C86E40" w:rsidRDefault="00C86E40" w:rsidP="007D5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1962D" w14:textId="77777777" w:rsidR="00C86E40" w:rsidRDefault="00C86E40" w:rsidP="007D5A55">
      <w:pPr>
        <w:spacing w:after="0" w:line="240" w:lineRule="auto"/>
      </w:pPr>
      <w:r>
        <w:separator/>
      </w:r>
    </w:p>
  </w:footnote>
  <w:footnote w:type="continuationSeparator" w:id="0">
    <w:p w14:paraId="199987D6" w14:textId="77777777" w:rsidR="00C86E40" w:rsidRDefault="00C86E40" w:rsidP="007D5A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431904"/>
      <w:docPartObj>
        <w:docPartGallery w:val="Watermarks"/>
        <w:docPartUnique/>
      </w:docPartObj>
    </w:sdtPr>
    <w:sdtEndPr/>
    <w:sdtContent>
      <w:p w14:paraId="39A7313A" w14:textId="785F72B7" w:rsidR="007D5A55" w:rsidRDefault="00C86E40">
        <w:pPr>
          <w:pStyle w:val="Header"/>
        </w:pPr>
        <w:r>
          <w:rPr>
            <w:noProof/>
          </w:rPr>
          <w:pict w14:anchorId="78853C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AE9"/>
    <w:multiLevelType w:val="hybridMultilevel"/>
    <w:tmpl w:val="57E428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31904DD"/>
    <w:multiLevelType w:val="multilevel"/>
    <w:tmpl w:val="8EA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1E34B8"/>
    <w:multiLevelType w:val="hybridMultilevel"/>
    <w:tmpl w:val="DEEE06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55261D"/>
    <w:multiLevelType w:val="multilevel"/>
    <w:tmpl w:val="BA4E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350ED7"/>
    <w:multiLevelType w:val="multilevel"/>
    <w:tmpl w:val="E2E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C937A0"/>
    <w:multiLevelType w:val="hybridMultilevel"/>
    <w:tmpl w:val="582E60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94546496">
    <w:abstractNumId w:val="4"/>
  </w:num>
  <w:num w:numId="2" w16cid:durableId="591011196">
    <w:abstractNumId w:val="0"/>
  </w:num>
  <w:num w:numId="3" w16cid:durableId="1921981979">
    <w:abstractNumId w:val="5"/>
  </w:num>
  <w:num w:numId="4" w16cid:durableId="1695767263">
    <w:abstractNumId w:val="0"/>
  </w:num>
  <w:num w:numId="5" w16cid:durableId="2045131914">
    <w:abstractNumId w:val="2"/>
  </w:num>
  <w:num w:numId="6" w16cid:durableId="1974403288">
    <w:abstractNumId w:val="0"/>
  </w:num>
  <w:num w:numId="7" w16cid:durableId="837430518">
    <w:abstractNumId w:val="2"/>
  </w:num>
  <w:num w:numId="8" w16cid:durableId="623850637">
    <w:abstractNumId w:val="2"/>
  </w:num>
  <w:num w:numId="9" w16cid:durableId="1585337792">
    <w:abstractNumId w:val="2"/>
  </w:num>
  <w:num w:numId="10" w16cid:durableId="359552501">
    <w:abstractNumId w:val="2"/>
  </w:num>
  <w:num w:numId="11" w16cid:durableId="1918057272">
    <w:abstractNumId w:val="2"/>
  </w:num>
  <w:num w:numId="12" w16cid:durableId="1169832017">
    <w:abstractNumId w:val="3"/>
  </w:num>
  <w:num w:numId="13" w16cid:durableId="385417767">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wNjcytbQwNjYxM7BQ0lEKTi0uzszPAykwqgUA7dgDqiwAAAA="/>
  </w:docVars>
  <w:rsids>
    <w:rsidRoot w:val="00BB0341"/>
    <w:rsid w:val="0000034F"/>
    <w:rsid w:val="00000C4B"/>
    <w:rsid w:val="00000F7F"/>
    <w:rsid w:val="00001DFE"/>
    <w:rsid w:val="00001F6E"/>
    <w:rsid w:val="00002360"/>
    <w:rsid w:val="00002DD4"/>
    <w:rsid w:val="000033F0"/>
    <w:rsid w:val="00003513"/>
    <w:rsid w:val="000035B2"/>
    <w:rsid w:val="00003E52"/>
    <w:rsid w:val="00004415"/>
    <w:rsid w:val="00004706"/>
    <w:rsid w:val="00005E64"/>
    <w:rsid w:val="000063DF"/>
    <w:rsid w:val="00006DCB"/>
    <w:rsid w:val="00006FFA"/>
    <w:rsid w:val="0000715B"/>
    <w:rsid w:val="000076AC"/>
    <w:rsid w:val="00007A4E"/>
    <w:rsid w:val="00007A7A"/>
    <w:rsid w:val="00011067"/>
    <w:rsid w:val="000111D3"/>
    <w:rsid w:val="0001128F"/>
    <w:rsid w:val="000112B5"/>
    <w:rsid w:val="000115D0"/>
    <w:rsid w:val="000126FD"/>
    <w:rsid w:val="00012DAE"/>
    <w:rsid w:val="00013AEA"/>
    <w:rsid w:val="00014148"/>
    <w:rsid w:val="00015D63"/>
    <w:rsid w:val="000165B5"/>
    <w:rsid w:val="00016C21"/>
    <w:rsid w:val="000206DF"/>
    <w:rsid w:val="0002082A"/>
    <w:rsid w:val="00020AEF"/>
    <w:rsid w:val="00021046"/>
    <w:rsid w:val="00021169"/>
    <w:rsid w:val="00022B51"/>
    <w:rsid w:val="000231AC"/>
    <w:rsid w:val="00023219"/>
    <w:rsid w:val="0002485B"/>
    <w:rsid w:val="000249E6"/>
    <w:rsid w:val="00024E6C"/>
    <w:rsid w:val="00025759"/>
    <w:rsid w:val="00026702"/>
    <w:rsid w:val="00026C69"/>
    <w:rsid w:val="00026E06"/>
    <w:rsid w:val="00027AB9"/>
    <w:rsid w:val="00027C35"/>
    <w:rsid w:val="00027F72"/>
    <w:rsid w:val="00027FC1"/>
    <w:rsid w:val="0003041A"/>
    <w:rsid w:val="00030441"/>
    <w:rsid w:val="00030B52"/>
    <w:rsid w:val="0003108F"/>
    <w:rsid w:val="0003275C"/>
    <w:rsid w:val="00032B57"/>
    <w:rsid w:val="00033B90"/>
    <w:rsid w:val="00034F05"/>
    <w:rsid w:val="00036120"/>
    <w:rsid w:val="00036629"/>
    <w:rsid w:val="00036826"/>
    <w:rsid w:val="00036A56"/>
    <w:rsid w:val="00037741"/>
    <w:rsid w:val="0004164E"/>
    <w:rsid w:val="00041E9E"/>
    <w:rsid w:val="00042724"/>
    <w:rsid w:val="00043B6A"/>
    <w:rsid w:val="00044056"/>
    <w:rsid w:val="00045E2B"/>
    <w:rsid w:val="000460DF"/>
    <w:rsid w:val="000468FC"/>
    <w:rsid w:val="0004728A"/>
    <w:rsid w:val="000478DE"/>
    <w:rsid w:val="00047CBB"/>
    <w:rsid w:val="00047D22"/>
    <w:rsid w:val="00050039"/>
    <w:rsid w:val="00050FB1"/>
    <w:rsid w:val="00051BFE"/>
    <w:rsid w:val="000533B7"/>
    <w:rsid w:val="00054998"/>
    <w:rsid w:val="000556DE"/>
    <w:rsid w:val="0005583F"/>
    <w:rsid w:val="000607CE"/>
    <w:rsid w:val="00060AAD"/>
    <w:rsid w:val="00061462"/>
    <w:rsid w:val="0006223C"/>
    <w:rsid w:val="00062337"/>
    <w:rsid w:val="0006326E"/>
    <w:rsid w:val="00063546"/>
    <w:rsid w:val="00063CFE"/>
    <w:rsid w:val="00064185"/>
    <w:rsid w:val="00064791"/>
    <w:rsid w:val="000647CE"/>
    <w:rsid w:val="000649BE"/>
    <w:rsid w:val="00064D17"/>
    <w:rsid w:val="0006597A"/>
    <w:rsid w:val="0006658E"/>
    <w:rsid w:val="0006700F"/>
    <w:rsid w:val="00067313"/>
    <w:rsid w:val="00067F12"/>
    <w:rsid w:val="0007060D"/>
    <w:rsid w:val="00070645"/>
    <w:rsid w:val="00070919"/>
    <w:rsid w:val="00071714"/>
    <w:rsid w:val="00071951"/>
    <w:rsid w:val="000720E6"/>
    <w:rsid w:val="000733AC"/>
    <w:rsid w:val="000741B2"/>
    <w:rsid w:val="0007506C"/>
    <w:rsid w:val="00075F01"/>
    <w:rsid w:val="000763CB"/>
    <w:rsid w:val="0007738B"/>
    <w:rsid w:val="00077463"/>
    <w:rsid w:val="000802F1"/>
    <w:rsid w:val="00082015"/>
    <w:rsid w:val="000827D3"/>
    <w:rsid w:val="00083ECD"/>
    <w:rsid w:val="00084CD8"/>
    <w:rsid w:val="00084F3C"/>
    <w:rsid w:val="000859BA"/>
    <w:rsid w:val="00085DEF"/>
    <w:rsid w:val="00085F66"/>
    <w:rsid w:val="00086BEA"/>
    <w:rsid w:val="00087F74"/>
    <w:rsid w:val="00087FA2"/>
    <w:rsid w:val="00087FD5"/>
    <w:rsid w:val="00091405"/>
    <w:rsid w:val="000917AF"/>
    <w:rsid w:val="00091F0D"/>
    <w:rsid w:val="000920B9"/>
    <w:rsid w:val="00092421"/>
    <w:rsid w:val="00092BD0"/>
    <w:rsid w:val="00092D80"/>
    <w:rsid w:val="000938BA"/>
    <w:rsid w:val="00093B0D"/>
    <w:rsid w:val="000948D5"/>
    <w:rsid w:val="0009698A"/>
    <w:rsid w:val="00096BA2"/>
    <w:rsid w:val="000A001E"/>
    <w:rsid w:val="000A091D"/>
    <w:rsid w:val="000A24B5"/>
    <w:rsid w:val="000A30A2"/>
    <w:rsid w:val="000A3611"/>
    <w:rsid w:val="000A3E24"/>
    <w:rsid w:val="000A411F"/>
    <w:rsid w:val="000A4F5C"/>
    <w:rsid w:val="000A57E7"/>
    <w:rsid w:val="000A5866"/>
    <w:rsid w:val="000A59B2"/>
    <w:rsid w:val="000A59D0"/>
    <w:rsid w:val="000A5F86"/>
    <w:rsid w:val="000A651F"/>
    <w:rsid w:val="000A7109"/>
    <w:rsid w:val="000A75D0"/>
    <w:rsid w:val="000A7768"/>
    <w:rsid w:val="000B002B"/>
    <w:rsid w:val="000B034D"/>
    <w:rsid w:val="000B0E5A"/>
    <w:rsid w:val="000B16B3"/>
    <w:rsid w:val="000B198D"/>
    <w:rsid w:val="000B1ACA"/>
    <w:rsid w:val="000B2448"/>
    <w:rsid w:val="000B2B14"/>
    <w:rsid w:val="000B3772"/>
    <w:rsid w:val="000B4AB8"/>
    <w:rsid w:val="000B5040"/>
    <w:rsid w:val="000B6040"/>
    <w:rsid w:val="000B7C93"/>
    <w:rsid w:val="000C01ED"/>
    <w:rsid w:val="000C04C6"/>
    <w:rsid w:val="000C0CB6"/>
    <w:rsid w:val="000C12A3"/>
    <w:rsid w:val="000C13C4"/>
    <w:rsid w:val="000C3022"/>
    <w:rsid w:val="000C330F"/>
    <w:rsid w:val="000C3830"/>
    <w:rsid w:val="000C448B"/>
    <w:rsid w:val="000C48E3"/>
    <w:rsid w:val="000C5CF3"/>
    <w:rsid w:val="000C640D"/>
    <w:rsid w:val="000D1BC4"/>
    <w:rsid w:val="000D1C81"/>
    <w:rsid w:val="000D1DBC"/>
    <w:rsid w:val="000D1F9A"/>
    <w:rsid w:val="000D20ED"/>
    <w:rsid w:val="000D22B4"/>
    <w:rsid w:val="000D261C"/>
    <w:rsid w:val="000D35B3"/>
    <w:rsid w:val="000D4B58"/>
    <w:rsid w:val="000D4B73"/>
    <w:rsid w:val="000D5204"/>
    <w:rsid w:val="000D726A"/>
    <w:rsid w:val="000D76A1"/>
    <w:rsid w:val="000D7832"/>
    <w:rsid w:val="000D7FD2"/>
    <w:rsid w:val="000E1330"/>
    <w:rsid w:val="000E1CB6"/>
    <w:rsid w:val="000E1CDB"/>
    <w:rsid w:val="000E1D91"/>
    <w:rsid w:val="000E2A3C"/>
    <w:rsid w:val="000E2D5A"/>
    <w:rsid w:val="000E42B1"/>
    <w:rsid w:val="000E46CA"/>
    <w:rsid w:val="000E4BC5"/>
    <w:rsid w:val="000E4D5B"/>
    <w:rsid w:val="000E5D2F"/>
    <w:rsid w:val="000E5FD5"/>
    <w:rsid w:val="000E7199"/>
    <w:rsid w:val="000E71AF"/>
    <w:rsid w:val="000E7268"/>
    <w:rsid w:val="000E76A9"/>
    <w:rsid w:val="000F00FD"/>
    <w:rsid w:val="000F0264"/>
    <w:rsid w:val="000F0343"/>
    <w:rsid w:val="000F0ECC"/>
    <w:rsid w:val="000F0FA7"/>
    <w:rsid w:val="000F12C1"/>
    <w:rsid w:val="000F1BBC"/>
    <w:rsid w:val="000F2661"/>
    <w:rsid w:val="000F2C4E"/>
    <w:rsid w:val="000F3177"/>
    <w:rsid w:val="000F31F4"/>
    <w:rsid w:val="000F4710"/>
    <w:rsid w:val="000F4801"/>
    <w:rsid w:val="000F5000"/>
    <w:rsid w:val="000F50BC"/>
    <w:rsid w:val="000F56DA"/>
    <w:rsid w:val="000F5EED"/>
    <w:rsid w:val="001003E7"/>
    <w:rsid w:val="0010136D"/>
    <w:rsid w:val="00102DC0"/>
    <w:rsid w:val="00103C02"/>
    <w:rsid w:val="00103C1A"/>
    <w:rsid w:val="00104168"/>
    <w:rsid w:val="0010423E"/>
    <w:rsid w:val="00104CF5"/>
    <w:rsid w:val="00105383"/>
    <w:rsid w:val="00105C22"/>
    <w:rsid w:val="00105CE9"/>
    <w:rsid w:val="00105EC2"/>
    <w:rsid w:val="001069A3"/>
    <w:rsid w:val="00107839"/>
    <w:rsid w:val="001078E6"/>
    <w:rsid w:val="00107A0D"/>
    <w:rsid w:val="00107BA0"/>
    <w:rsid w:val="001103BC"/>
    <w:rsid w:val="00110791"/>
    <w:rsid w:val="00110BB4"/>
    <w:rsid w:val="0011138B"/>
    <w:rsid w:val="0011311B"/>
    <w:rsid w:val="00113237"/>
    <w:rsid w:val="00113599"/>
    <w:rsid w:val="00113801"/>
    <w:rsid w:val="00113CFE"/>
    <w:rsid w:val="00113FC0"/>
    <w:rsid w:val="00114253"/>
    <w:rsid w:val="001160AD"/>
    <w:rsid w:val="00120408"/>
    <w:rsid w:val="0012059E"/>
    <w:rsid w:val="00121239"/>
    <w:rsid w:val="001215F8"/>
    <w:rsid w:val="001218C4"/>
    <w:rsid w:val="001221BF"/>
    <w:rsid w:val="001222CF"/>
    <w:rsid w:val="001229D5"/>
    <w:rsid w:val="00122C2C"/>
    <w:rsid w:val="00122E8A"/>
    <w:rsid w:val="0012366E"/>
    <w:rsid w:val="0012564F"/>
    <w:rsid w:val="00125E68"/>
    <w:rsid w:val="0012681D"/>
    <w:rsid w:val="00126844"/>
    <w:rsid w:val="00126C10"/>
    <w:rsid w:val="001302CE"/>
    <w:rsid w:val="001308A0"/>
    <w:rsid w:val="00133337"/>
    <w:rsid w:val="0013398B"/>
    <w:rsid w:val="00134837"/>
    <w:rsid w:val="0013483E"/>
    <w:rsid w:val="00134E4D"/>
    <w:rsid w:val="00135715"/>
    <w:rsid w:val="00135B59"/>
    <w:rsid w:val="0013641E"/>
    <w:rsid w:val="00137024"/>
    <w:rsid w:val="00140B8A"/>
    <w:rsid w:val="00140C8B"/>
    <w:rsid w:val="00140D64"/>
    <w:rsid w:val="00141E17"/>
    <w:rsid w:val="001424D0"/>
    <w:rsid w:val="001431E2"/>
    <w:rsid w:val="0014425A"/>
    <w:rsid w:val="00144B82"/>
    <w:rsid w:val="00145413"/>
    <w:rsid w:val="00145726"/>
    <w:rsid w:val="0014584F"/>
    <w:rsid w:val="00145BFC"/>
    <w:rsid w:val="00146FB5"/>
    <w:rsid w:val="00147828"/>
    <w:rsid w:val="0015042A"/>
    <w:rsid w:val="001504A1"/>
    <w:rsid w:val="00150706"/>
    <w:rsid w:val="00150B39"/>
    <w:rsid w:val="00150CCB"/>
    <w:rsid w:val="00150EEC"/>
    <w:rsid w:val="00152DE2"/>
    <w:rsid w:val="00153591"/>
    <w:rsid w:val="00155629"/>
    <w:rsid w:val="00156BF5"/>
    <w:rsid w:val="00157209"/>
    <w:rsid w:val="00162706"/>
    <w:rsid w:val="001635AC"/>
    <w:rsid w:val="00164A33"/>
    <w:rsid w:val="001659E2"/>
    <w:rsid w:val="00166047"/>
    <w:rsid w:val="00166744"/>
    <w:rsid w:val="0016761E"/>
    <w:rsid w:val="00170EA5"/>
    <w:rsid w:val="00171100"/>
    <w:rsid w:val="00171C72"/>
    <w:rsid w:val="00173BA4"/>
    <w:rsid w:val="00174AA3"/>
    <w:rsid w:val="00174B45"/>
    <w:rsid w:val="0017503F"/>
    <w:rsid w:val="001752AB"/>
    <w:rsid w:val="0017537E"/>
    <w:rsid w:val="00175F0F"/>
    <w:rsid w:val="001778F5"/>
    <w:rsid w:val="0018081B"/>
    <w:rsid w:val="00181345"/>
    <w:rsid w:val="00181A29"/>
    <w:rsid w:val="00181FAA"/>
    <w:rsid w:val="00181FED"/>
    <w:rsid w:val="00182A19"/>
    <w:rsid w:val="00182A9F"/>
    <w:rsid w:val="0018310B"/>
    <w:rsid w:val="00183114"/>
    <w:rsid w:val="00184D8B"/>
    <w:rsid w:val="00184E31"/>
    <w:rsid w:val="00185FA3"/>
    <w:rsid w:val="001861FC"/>
    <w:rsid w:val="00186EA8"/>
    <w:rsid w:val="00187447"/>
    <w:rsid w:val="001874AE"/>
    <w:rsid w:val="00187912"/>
    <w:rsid w:val="00187AAE"/>
    <w:rsid w:val="00187DCA"/>
    <w:rsid w:val="0019020F"/>
    <w:rsid w:val="00190C43"/>
    <w:rsid w:val="00192C6A"/>
    <w:rsid w:val="0019310E"/>
    <w:rsid w:val="00193193"/>
    <w:rsid w:val="0019330E"/>
    <w:rsid w:val="0019337E"/>
    <w:rsid w:val="001943DF"/>
    <w:rsid w:val="00194501"/>
    <w:rsid w:val="00195846"/>
    <w:rsid w:val="00196001"/>
    <w:rsid w:val="00196A92"/>
    <w:rsid w:val="001975B6"/>
    <w:rsid w:val="00197CCC"/>
    <w:rsid w:val="00197EA2"/>
    <w:rsid w:val="001A108A"/>
    <w:rsid w:val="001A2631"/>
    <w:rsid w:val="001A326C"/>
    <w:rsid w:val="001A441E"/>
    <w:rsid w:val="001A5684"/>
    <w:rsid w:val="001A5A9A"/>
    <w:rsid w:val="001A6058"/>
    <w:rsid w:val="001A6745"/>
    <w:rsid w:val="001A6ABC"/>
    <w:rsid w:val="001A7C51"/>
    <w:rsid w:val="001B11E5"/>
    <w:rsid w:val="001B1203"/>
    <w:rsid w:val="001B26F1"/>
    <w:rsid w:val="001B2BDF"/>
    <w:rsid w:val="001B3063"/>
    <w:rsid w:val="001B5A7F"/>
    <w:rsid w:val="001B5F04"/>
    <w:rsid w:val="001B622D"/>
    <w:rsid w:val="001B65E3"/>
    <w:rsid w:val="001B6835"/>
    <w:rsid w:val="001B76F9"/>
    <w:rsid w:val="001B794E"/>
    <w:rsid w:val="001C0CE4"/>
    <w:rsid w:val="001C26A7"/>
    <w:rsid w:val="001C26FE"/>
    <w:rsid w:val="001C2DC9"/>
    <w:rsid w:val="001C3506"/>
    <w:rsid w:val="001C4E82"/>
    <w:rsid w:val="001C58D6"/>
    <w:rsid w:val="001C592A"/>
    <w:rsid w:val="001C5A1B"/>
    <w:rsid w:val="001C5EF0"/>
    <w:rsid w:val="001C5F60"/>
    <w:rsid w:val="001C6179"/>
    <w:rsid w:val="001C6890"/>
    <w:rsid w:val="001C6FDE"/>
    <w:rsid w:val="001C7DDA"/>
    <w:rsid w:val="001D1154"/>
    <w:rsid w:val="001D2225"/>
    <w:rsid w:val="001D2980"/>
    <w:rsid w:val="001D34EE"/>
    <w:rsid w:val="001D36C8"/>
    <w:rsid w:val="001D3894"/>
    <w:rsid w:val="001D3A6C"/>
    <w:rsid w:val="001D3D31"/>
    <w:rsid w:val="001D40D3"/>
    <w:rsid w:val="001D40D7"/>
    <w:rsid w:val="001D45B0"/>
    <w:rsid w:val="001D489E"/>
    <w:rsid w:val="001D4A30"/>
    <w:rsid w:val="001D5326"/>
    <w:rsid w:val="001D5617"/>
    <w:rsid w:val="001D5B44"/>
    <w:rsid w:val="001D5FF0"/>
    <w:rsid w:val="001D71B4"/>
    <w:rsid w:val="001D7DF0"/>
    <w:rsid w:val="001E053C"/>
    <w:rsid w:val="001E0AC6"/>
    <w:rsid w:val="001E0C9C"/>
    <w:rsid w:val="001E0E28"/>
    <w:rsid w:val="001E14BA"/>
    <w:rsid w:val="001E19CF"/>
    <w:rsid w:val="001E1B1F"/>
    <w:rsid w:val="001E2946"/>
    <w:rsid w:val="001E4BBE"/>
    <w:rsid w:val="001E4ED8"/>
    <w:rsid w:val="001E60A3"/>
    <w:rsid w:val="001E6A48"/>
    <w:rsid w:val="001E769D"/>
    <w:rsid w:val="001E77B5"/>
    <w:rsid w:val="001E7ADC"/>
    <w:rsid w:val="001F0246"/>
    <w:rsid w:val="001F142F"/>
    <w:rsid w:val="001F1AD3"/>
    <w:rsid w:val="001F2450"/>
    <w:rsid w:val="001F2494"/>
    <w:rsid w:val="001F3886"/>
    <w:rsid w:val="001F3A6D"/>
    <w:rsid w:val="001F3A7B"/>
    <w:rsid w:val="001F4DC9"/>
    <w:rsid w:val="001F59F7"/>
    <w:rsid w:val="001F61C8"/>
    <w:rsid w:val="001F70F2"/>
    <w:rsid w:val="001F7140"/>
    <w:rsid w:val="001F7516"/>
    <w:rsid w:val="002000C1"/>
    <w:rsid w:val="00200BFC"/>
    <w:rsid w:val="00200E09"/>
    <w:rsid w:val="00201EE9"/>
    <w:rsid w:val="002028A6"/>
    <w:rsid w:val="00202CB0"/>
    <w:rsid w:val="002030FC"/>
    <w:rsid w:val="00203B29"/>
    <w:rsid w:val="00205345"/>
    <w:rsid w:val="00205BB8"/>
    <w:rsid w:val="002061DD"/>
    <w:rsid w:val="00207AF2"/>
    <w:rsid w:val="002104D0"/>
    <w:rsid w:val="00210996"/>
    <w:rsid w:val="00210AD7"/>
    <w:rsid w:val="00211C94"/>
    <w:rsid w:val="002121C6"/>
    <w:rsid w:val="0021250F"/>
    <w:rsid w:val="00212F94"/>
    <w:rsid w:val="00213E9D"/>
    <w:rsid w:val="0021477F"/>
    <w:rsid w:val="00214E23"/>
    <w:rsid w:val="00215333"/>
    <w:rsid w:val="0021693F"/>
    <w:rsid w:val="00216A63"/>
    <w:rsid w:val="00216B24"/>
    <w:rsid w:val="00216EAD"/>
    <w:rsid w:val="00217074"/>
    <w:rsid w:val="002174D6"/>
    <w:rsid w:val="002174E3"/>
    <w:rsid w:val="00220323"/>
    <w:rsid w:val="00220EF9"/>
    <w:rsid w:val="002223B9"/>
    <w:rsid w:val="00223770"/>
    <w:rsid w:val="00223C44"/>
    <w:rsid w:val="00223E42"/>
    <w:rsid w:val="0022426E"/>
    <w:rsid w:val="00224691"/>
    <w:rsid w:val="0022565C"/>
    <w:rsid w:val="002263EB"/>
    <w:rsid w:val="00226CD9"/>
    <w:rsid w:val="00227586"/>
    <w:rsid w:val="00227693"/>
    <w:rsid w:val="00227E25"/>
    <w:rsid w:val="00230318"/>
    <w:rsid w:val="002305D7"/>
    <w:rsid w:val="00230729"/>
    <w:rsid w:val="0023085D"/>
    <w:rsid w:val="00231199"/>
    <w:rsid w:val="00231795"/>
    <w:rsid w:val="00231B29"/>
    <w:rsid w:val="00231E34"/>
    <w:rsid w:val="002320BE"/>
    <w:rsid w:val="00233C40"/>
    <w:rsid w:val="002344F8"/>
    <w:rsid w:val="00234A16"/>
    <w:rsid w:val="0023589A"/>
    <w:rsid w:val="002358B6"/>
    <w:rsid w:val="002400A9"/>
    <w:rsid w:val="002412A8"/>
    <w:rsid w:val="002419F8"/>
    <w:rsid w:val="002421C0"/>
    <w:rsid w:val="00242E61"/>
    <w:rsid w:val="00242EFC"/>
    <w:rsid w:val="002432AD"/>
    <w:rsid w:val="00243B17"/>
    <w:rsid w:val="00244AFA"/>
    <w:rsid w:val="00244B2D"/>
    <w:rsid w:val="00245061"/>
    <w:rsid w:val="00246847"/>
    <w:rsid w:val="00247653"/>
    <w:rsid w:val="00247921"/>
    <w:rsid w:val="00250415"/>
    <w:rsid w:val="00250D0F"/>
    <w:rsid w:val="00250DBF"/>
    <w:rsid w:val="00251E3A"/>
    <w:rsid w:val="00252C58"/>
    <w:rsid w:val="00253107"/>
    <w:rsid w:val="00253179"/>
    <w:rsid w:val="00253322"/>
    <w:rsid w:val="00253D26"/>
    <w:rsid w:val="002541AE"/>
    <w:rsid w:val="0025492D"/>
    <w:rsid w:val="002569C5"/>
    <w:rsid w:val="002603C5"/>
    <w:rsid w:val="00260C07"/>
    <w:rsid w:val="002610C0"/>
    <w:rsid w:val="00261A51"/>
    <w:rsid w:val="0026251E"/>
    <w:rsid w:val="00262A18"/>
    <w:rsid w:val="00263068"/>
    <w:rsid w:val="00263B57"/>
    <w:rsid w:val="00264D02"/>
    <w:rsid w:val="00265026"/>
    <w:rsid w:val="0026505A"/>
    <w:rsid w:val="00265183"/>
    <w:rsid w:val="002654A9"/>
    <w:rsid w:val="00265601"/>
    <w:rsid w:val="0026572B"/>
    <w:rsid w:val="00265DC7"/>
    <w:rsid w:val="00265FA2"/>
    <w:rsid w:val="00266A87"/>
    <w:rsid w:val="00267615"/>
    <w:rsid w:val="00267CE6"/>
    <w:rsid w:val="002703E1"/>
    <w:rsid w:val="00270D6F"/>
    <w:rsid w:val="00270E95"/>
    <w:rsid w:val="00271875"/>
    <w:rsid w:val="00271C64"/>
    <w:rsid w:val="00272F3B"/>
    <w:rsid w:val="0027336E"/>
    <w:rsid w:val="00273463"/>
    <w:rsid w:val="0027389E"/>
    <w:rsid w:val="00273C63"/>
    <w:rsid w:val="00274906"/>
    <w:rsid w:val="00275BC9"/>
    <w:rsid w:val="00276008"/>
    <w:rsid w:val="002762AA"/>
    <w:rsid w:val="002768BB"/>
    <w:rsid w:val="00277E4F"/>
    <w:rsid w:val="002801DA"/>
    <w:rsid w:val="002821DF"/>
    <w:rsid w:val="00283A62"/>
    <w:rsid w:val="00283CCF"/>
    <w:rsid w:val="00283D2B"/>
    <w:rsid w:val="00283EBA"/>
    <w:rsid w:val="00284529"/>
    <w:rsid w:val="0028460C"/>
    <w:rsid w:val="00284A40"/>
    <w:rsid w:val="00284AFA"/>
    <w:rsid w:val="00284BD0"/>
    <w:rsid w:val="00284E58"/>
    <w:rsid w:val="00285B3A"/>
    <w:rsid w:val="00287281"/>
    <w:rsid w:val="00287579"/>
    <w:rsid w:val="002876C0"/>
    <w:rsid w:val="002914E1"/>
    <w:rsid w:val="00291B1E"/>
    <w:rsid w:val="00292E05"/>
    <w:rsid w:val="00293DE3"/>
    <w:rsid w:val="00293E3D"/>
    <w:rsid w:val="002951E3"/>
    <w:rsid w:val="0029560C"/>
    <w:rsid w:val="002969D1"/>
    <w:rsid w:val="002969E5"/>
    <w:rsid w:val="00296C16"/>
    <w:rsid w:val="00296E3D"/>
    <w:rsid w:val="00297006"/>
    <w:rsid w:val="0029752F"/>
    <w:rsid w:val="00297759"/>
    <w:rsid w:val="00297833"/>
    <w:rsid w:val="002A1112"/>
    <w:rsid w:val="002A1411"/>
    <w:rsid w:val="002A27C4"/>
    <w:rsid w:val="002A3017"/>
    <w:rsid w:val="002A3D46"/>
    <w:rsid w:val="002A4254"/>
    <w:rsid w:val="002A4C64"/>
    <w:rsid w:val="002A53EB"/>
    <w:rsid w:val="002A56C6"/>
    <w:rsid w:val="002A69FD"/>
    <w:rsid w:val="002A6AAC"/>
    <w:rsid w:val="002A7968"/>
    <w:rsid w:val="002B090E"/>
    <w:rsid w:val="002B0B47"/>
    <w:rsid w:val="002B100D"/>
    <w:rsid w:val="002B105F"/>
    <w:rsid w:val="002B1DF1"/>
    <w:rsid w:val="002B2252"/>
    <w:rsid w:val="002B27A6"/>
    <w:rsid w:val="002B488C"/>
    <w:rsid w:val="002B6084"/>
    <w:rsid w:val="002B6228"/>
    <w:rsid w:val="002B6804"/>
    <w:rsid w:val="002B7808"/>
    <w:rsid w:val="002C000C"/>
    <w:rsid w:val="002C1504"/>
    <w:rsid w:val="002C1DCC"/>
    <w:rsid w:val="002C1FBF"/>
    <w:rsid w:val="002C232F"/>
    <w:rsid w:val="002C2917"/>
    <w:rsid w:val="002C2F1C"/>
    <w:rsid w:val="002C3628"/>
    <w:rsid w:val="002C3C9E"/>
    <w:rsid w:val="002C3D06"/>
    <w:rsid w:val="002C3E33"/>
    <w:rsid w:val="002C3F78"/>
    <w:rsid w:val="002C47BA"/>
    <w:rsid w:val="002C4BB5"/>
    <w:rsid w:val="002C519D"/>
    <w:rsid w:val="002C5FF9"/>
    <w:rsid w:val="002C71FC"/>
    <w:rsid w:val="002C74B0"/>
    <w:rsid w:val="002D0091"/>
    <w:rsid w:val="002D00AA"/>
    <w:rsid w:val="002D00FE"/>
    <w:rsid w:val="002D43E1"/>
    <w:rsid w:val="002D4CD2"/>
    <w:rsid w:val="002D4F43"/>
    <w:rsid w:val="002D5756"/>
    <w:rsid w:val="002D59C4"/>
    <w:rsid w:val="002D5BD0"/>
    <w:rsid w:val="002D7207"/>
    <w:rsid w:val="002D72DA"/>
    <w:rsid w:val="002D758E"/>
    <w:rsid w:val="002D79ED"/>
    <w:rsid w:val="002E0B5D"/>
    <w:rsid w:val="002E0D5C"/>
    <w:rsid w:val="002E1592"/>
    <w:rsid w:val="002E261D"/>
    <w:rsid w:val="002E39FB"/>
    <w:rsid w:val="002E4344"/>
    <w:rsid w:val="002E5CEF"/>
    <w:rsid w:val="002E5D28"/>
    <w:rsid w:val="002E6C48"/>
    <w:rsid w:val="002E73D3"/>
    <w:rsid w:val="002F0265"/>
    <w:rsid w:val="002F167D"/>
    <w:rsid w:val="002F4268"/>
    <w:rsid w:val="002F464E"/>
    <w:rsid w:val="002F4DA5"/>
    <w:rsid w:val="002F576E"/>
    <w:rsid w:val="002F7243"/>
    <w:rsid w:val="002F72BD"/>
    <w:rsid w:val="002F7F31"/>
    <w:rsid w:val="003006D0"/>
    <w:rsid w:val="003025C3"/>
    <w:rsid w:val="0030293C"/>
    <w:rsid w:val="003030C4"/>
    <w:rsid w:val="00303140"/>
    <w:rsid w:val="0030378C"/>
    <w:rsid w:val="0030458F"/>
    <w:rsid w:val="003055EF"/>
    <w:rsid w:val="00305930"/>
    <w:rsid w:val="00307504"/>
    <w:rsid w:val="00307898"/>
    <w:rsid w:val="003112EF"/>
    <w:rsid w:val="00311406"/>
    <w:rsid w:val="003119F2"/>
    <w:rsid w:val="00311BE5"/>
    <w:rsid w:val="00313355"/>
    <w:rsid w:val="00313805"/>
    <w:rsid w:val="00313DFC"/>
    <w:rsid w:val="003140EC"/>
    <w:rsid w:val="0031421F"/>
    <w:rsid w:val="0031569B"/>
    <w:rsid w:val="00315FE9"/>
    <w:rsid w:val="0031606A"/>
    <w:rsid w:val="00316A2D"/>
    <w:rsid w:val="00317032"/>
    <w:rsid w:val="00317375"/>
    <w:rsid w:val="00317955"/>
    <w:rsid w:val="00317A97"/>
    <w:rsid w:val="00321096"/>
    <w:rsid w:val="00321E2C"/>
    <w:rsid w:val="003239DA"/>
    <w:rsid w:val="00324245"/>
    <w:rsid w:val="00324FC9"/>
    <w:rsid w:val="00325EFA"/>
    <w:rsid w:val="00327CFB"/>
    <w:rsid w:val="00330687"/>
    <w:rsid w:val="00330F60"/>
    <w:rsid w:val="00331091"/>
    <w:rsid w:val="0033144A"/>
    <w:rsid w:val="003347C3"/>
    <w:rsid w:val="00335353"/>
    <w:rsid w:val="00335978"/>
    <w:rsid w:val="0033686E"/>
    <w:rsid w:val="003370B8"/>
    <w:rsid w:val="0033752C"/>
    <w:rsid w:val="0033756F"/>
    <w:rsid w:val="00340229"/>
    <w:rsid w:val="0034054E"/>
    <w:rsid w:val="003405B0"/>
    <w:rsid w:val="00340A97"/>
    <w:rsid w:val="00341429"/>
    <w:rsid w:val="003419C4"/>
    <w:rsid w:val="003421F9"/>
    <w:rsid w:val="003422EA"/>
    <w:rsid w:val="0034296A"/>
    <w:rsid w:val="00342A8D"/>
    <w:rsid w:val="00343A39"/>
    <w:rsid w:val="00343DB1"/>
    <w:rsid w:val="00344114"/>
    <w:rsid w:val="003444BE"/>
    <w:rsid w:val="003448AA"/>
    <w:rsid w:val="00345202"/>
    <w:rsid w:val="003461EA"/>
    <w:rsid w:val="00346DBB"/>
    <w:rsid w:val="0034744E"/>
    <w:rsid w:val="00347718"/>
    <w:rsid w:val="0034795C"/>
    <w:rsid w:val="00347BDF"/>
    <w:rsid w:val="00350DA5"/>
    <w:rsid w:val="003519AA"/>
    <w:rsid w:val="00352304"/>
    <w:rsid w:val="003529B5"/>
    <w:rsid w:val="00352DA1"/>
    <w:rsid w:val="003530B3"/>
    <w:rsid w:val="00353550"/>
    <w:rsid w:val="00353A41"/>
    <w:rsid w:val="00354DA3"/>
    <w:rsid w:val="00355623"/>
    <w:rsid w:val="0035711A"/>
    <w:rsid w:val="00357290"/>
    <w:rsid w:val="003577A6"/>
    <w:rsid w:val="0036000A"/>
    <w:rsid w:val="003618B1"/>
    <w:rsid w:val="00361F40"/>
    <w:rsid w:val="00362464"/>
    <w:rsid w:val="003629A7"/>
    <w:rsid w:val="00362A7A"/>
    <w:rsid w:val="00362BB4"/>
    <w:rsid w:val="00363651"/>
    <w:rsid w:val="0036428C"/>
    <w:rsid w:val="00365B4E"/>
    <w:rsid w:val="00366B06"/>
    <w:rsid w:val="00367358"/>
    <w:rsid w:val="0037016D"/>
    <w:rsid w:val="00370885"/>
    <w:rsid w:val="00371266"/>
    <w:rsid w:val="00372D9A"/>
    <w:rsid w:val="00372FD2"/>
    <w:rsid w:val="00373A2D"/>
    <w:rsid w:val="003743A0"/>
    <w:rsid w:val="00374B7E"/>
    <w:rsid w:val="00374B83"/>
    <w:rsid w:val="003750CB"/>
    <w:rsid w:val="0037547C"/>
    <w:rsid w:val="003776D3"/>
    <w:rsid w:val="003804F8"/>
    <w:rsid w:val="00380A09"/>
    <w:rsid w:val="00380E74"/>
    <w:rsid w:val="003810F9"/>
    <w:rsid w:val="00381159"/>
    <w:rsid w:val="003812C7"/>
    <w:rsid w:val="003814E5"/>
    <w:rsid w:val="003818A7"/>
    <w:rsid w:val="003834A1"/>
    <w:rsid w:val="00383959"/>
    <w:rsid w:val="00383B73"/>
    <w:rsid w:val="003841F6"/>
    <w:rsid w:val="00384285"/>
    <w:rsid w:val="00385C03"/>
    <w:rsid w:val="0038620F"/>
    <w:rsid w:val="003864A0"/>
    <w:rsid w:val="00387FA5"/>
    <w:rsid w:val="0039131C"/>
    <w:rsid w:val="003923FF"/>
    <w:rsid w:val="00392985"/>
    <w:rsid w:val="00392C6D"/>
    <w:rsid w:val="003932B1"/>
    <w:rsid w:val="00393644"/>
    <w:rsid w:val="00395185"/>
    <w:rsid w:val="0039563D"/>
    <w:rsid w:val="003956FB"/>
    <w:rsid w:val="00395C2B"/>
    <w:rsid w:val="00396382"/>
    <w:rsid w:val="003966AF"/>
    <w:rsid w:val="00396AF2"/>
    <w:rsid w:val="003970A6"/>
    <w:rsid w:val="003978C7"/>
    <w:rsid w:val="003979AE"/>
    <w:rsid w:val="003A04FD"/>
    <w:rsid w:val="003A0AD4"/>
    <w:rsid w:val="003A0B50"/>
    <w:rsid w:val="003A104A"/>
    <w:rsid w:val="003A1EDB"/>
    <w:rsid w:val="003A2612"/>
    <w:rsid w:val="003A2DAD"/>
    <w:rsid w:val="003A325E"/>
    <w:rsid w:val="003A34F4"/>
    <w:rsid w:val="003A3DFA"/>
    <w:rsid w:val="003A45A6"/>
    <w:rsid w:val="003A48AE"/>
    <w:rsid w:val="003A4B32"/>
    <w:rsid w:val="003A544F"/>
    <w:rsid w:val="003A6070"/>
    <w:rsid w:val="003A6B27"/>
    <w:rsid w:val="003A72EC"/>
    <w:rsid w:val="003A7677"/>
    <w:rsid w:val="003A78B0"/>
    <w:rsid w:val="003A7AD0"/>
    <w:rsid w:val="003B0578"/>
    <w:rsid w:val="003B0690"/>
    <w:rsid w:val="003B06A9"/>
    <w:rsid w:val="003B0986"/>
    <w:rsid w:val="003B0CC1"/>
    <w:rsid w:val="003B1480"/>
    <w:rsid w:val="003B1571"/>
    <w:rsid w:val="003B2F8F"/>
    <w:rsid w:val="003B3280"/>
    <w:rsid w:val="003B3C2F"/>
    <w:rsid w:val="003B3F37"/>
    <w:rsid w:val="003B408B"/>
    <w:rsid w:val="003B42FD"/>
    <w:rsid w:val="003B5228"/>
    <w:rsid w:val="003B5832"/>
    <w:rsid w:val="003B5E2F"/>
    <w:rsid w:val="003B60BF"/>
    <w:rsid w:val="003B6BB3"/>
    <w:rsid w:val="003B6F72"/>
    <w:rsid w:val="003B7BE9"/>
    <w:rsid w:val="003C0F35"/>
    <w:rsid w:val="003C0FB4"/>
    <w:rsid w:val="003C106F"/>
    <w:rsid w:val="003C1146"/>
    <w:rsid w:val="003C12E9"/>
    <w:rsid w:val="003C1851"/>
    <w:rsid w:val="003C1A8B"/>
    <w:rsid w:val="003C2037"/>
    <w:rsid w:val="003C42A5"/>
    <w:rsid w:val="003C4FFE"/>
    <w:rsid w:val="003C5BA5"/>
    <w:rsid w:val="003C6195"/>
    <w:rsid w:val="003C63B5"/>
    <w:rsid w:val="003C6589"/>
    <w:rsid w:val="003C6DD6"/>
    <w:rsid w:val="003C6E1F"/>
    <w:rsid w:val="003C70C7"/>
    <w:rsid w:val="003D0C22"/>
    <w:rsid w:val="003D13C1"/>
    <w:rsid w:val="003D1753"/>
    <w:rsid w:val="003D271A"/>
    <w:rsid w:val="003D2F5D"/>
    <w:rsid w:val="003D369D"/>
    <w:rsid w:val="003D36B5"/>
    <w:rsid w:val="003D3B6A"/>
    <w:rsid w:val="003D42E0"/>
    <w:rsid w:val="003D498E"/>
    <w:rsid w:val="003D4DFC"/>
    <w:rsid w:val="003D563E"/>
    <w:rsid w:val="003D56A4"/>
    <w:rsid w:val="003E04F1"/>
    <w:rsid w:val="003E095B"/>
    <w:rsid w:val="003E0CBC"/>
    <w:rsid w:val="003E1F2C"/>
    <w:rsid w:val="003E2AF4"/>
    <w:rsid w:val="003E2C34"/>
    <w:rsid w:val="003E2F91"/>
    <w:rsid w:val="003E3789"/>
    <w:rsid w:val="003E3AA9"/>
    <w:rsid w:val="003E3ABA"/>
    <w:rsid w:val="003E53B3"/>
    <w:rsid w:val="003E5908"/>
    <w:rsid w:val="003E600D"/>
    <w:rsid w:val="003E67EF"/>
    <w:rsid w:val="003E6AA7"/>
    <w:rsid w:val="003E7B77"/>
    <w:rsid w:val="003F0435"/>
    <w:rsid w:val="003F0D06"/>
    <w:rsid w:val="003F37C3"/>
    <w:rsid w:val="003F42DE"/>
    <w:rsid w:val="003F4D99"/>
    <w:rsid w:val="003F54C2"/>
    <w:rsid w:val="003F5844"/>
    <w:rsid w:val="003F62CF"/>
    <w:rsid w:val="003F6793"/>
    <w:rsid w:val="003F6F8E"/>
    <w:rsid w:val="003F70CA"/>
    <w:rsid w:val="004008A2"/>
    <w:rsid w:val="00400E6B"/>
    <w:rsid w:val="004018AB"/>
    <w:rsid w:val="00401AD9"/>
    <w:rsid w:val="004022B7"/>
    <w:rsid w:val="0040288B"/>
    <w:rsid w:val="004028A5"/>
    <w:rsid w:val="004061C2"/>
    <w:rsid w:val="00406784"/>
    <w:rsid w:val="00406918"/>
    <w:rsid w:val="00407502"/>
    <w:rsid w:val="0040772E"/>
    <w:rsid w:val="00407EB4"/>
    <w:rsid w:val="00411A1D"/>
    <w:rsid w:val="00411BD5"/>
    <w:rsid w:val="00414356"/>
    <w:rsid w:val="00414377"/>
    <w:rsid w:val="00414C12"/>
    <w:rsid w:val="004151BE"/>
    <w:rsid w:val="00415830"/>
    <w:rsid w:val="00415AE0"/>
    <w:rsid w:val="00416402"/>
    <w:rsid w:val="00416ECD"/>
    <w:rsid w:val="0041716D"/>
    <w:rsid w:val="00417E43"/>
    <w:rsid w:val="004208C7"/>
    <w:rsid w:val="004211E7"/>
    <w:rsid w:val="00421425"/>
    <w:rsid w:val="004220FF"/>
    <w:rsid w:val="0042218E"/>
    <w:rsid w:val="004242C5"/>
    <w:rsid w:val="00425C90"/>
    <w:rsid w:val="00426211"/>
    <w:rsid w:val="00426239"/>
    <w:rsid w:val="004272DA"/>
    <w:rsid w:val="004277C5"/>
    <w:rsid w:val="00430908"/>
    <w:rsid w:val="00430C57"/>
    <w:rsid w:val="00430CDE"/>
    <w:rsid w:val="00431F92"/>
    <w:rsid w:val="00431FA5"/>
    <w:rsid w:val="00432250"/>
    <w:rsid w:val="0043683E"/>
    <w:rsid w:val="00436B47"/>
    <w:rsid w:val="00436CFA"/>
    <w:rsid w:val="004375CF"/>
    <w:rsid w:val="004376BB"/>
    <w:rsid w:val="00440924"/>
    <w:rsid w:val="00442079"/>
    <w:rsid w:val="00442353"/>
    <w:rsid w:val="004424B1"/>
    <w:rsid w:val="00443517"/>
    <w:rsid w:val="00444D23"/>
    <w:rsid w:val="00444E6E"/>
    <w:rsid w:val="00445300"/>
    <w:rsid w:val="0044534A"/>
    <w:rsid w:val="00445D6D"/>
    <w:rsid w:val="00446100"/>
    <w:rsid w:val="00446A38"/>
    <w:rsid w:val="0044704E"/>
    <w:rsid w:val="00450483"/>
    <w:rsid w:val="00450A24"/>
    <w:rsid w:val="00450D66"/>
    <w:rsid w:val="00451084"/>
    <w:rsid w:val="00451C7A"/>
    <w:rsid w:val="00451DD5"/>
    <w:rsid w:val="004528BB"/>
    <w:rsid w:val="00452F58"/>
    <w:rsid w:val="00453091"/>
    <w:rsid w:val="00454A7E"/>
    <w:rsid w:val="00454B65"/>
    <w:rsid w:val="00454E4C"/>
    <w:rsid w:val="004556FD"/>
    <w:rsid w:val="00456792"/>
    <w:rsid w:val="0045793F"/>
    <w:rsid w:val="004610C9"/>
    <w:rsid w:val="00462BE4"/>
    <w:rsid w:val="0046311E"/>
    <w:rsid w:val="0046367A"/>
    <w:rsid w:val="00463B54"/>
    <w:rsid w:val="00463F36"/>
    <w:rsid w:val="004649E0"/>
    <w:rsid w:val="00464A0E"/>
    <w:rsid w:val="00465D29"/>
    <w:rsid w:val="00466D6B"/>
    <w:rsid w:val="00467015"/>
    <w:rsid w:val="00467088"/>
    <w:rsid w:val="004672B6"/>
    <w:rsid w:val="00470228"/>
    <w:rsid w:val="00470266"/>
    <w:rsid w:val="0047103F"/>
    <w:rsid w:val="004724DE"/>
    <w:rsid w:val="0047302C"/>
    <w:rsid w:val="0047337E"/>
    <w:rsid w:val="00473848"/>
    <w:rsid w:val="0047403E"/>
    <w:rsid w:val="004741C5"/>
    <w:rsid w:val="00474433"/>
    <w:rsid w:val="004748FD"/>
    <w:rsid w:val="00474FD8"/>
    <w:rsid w:val="0047623A"/>
    <w:rsid w:val="004769DD"/>
    <w:rsid w:val="0048012E"/>
    <w:rsid w:val="0048014B"/>
    <w:rsid w:val="00480191"/>
    <w:rsid w:val="004802A4"/>
    <w:rsid w:val="00480393"/>
    <w:rsid w:val="004806C4"/>
    <w:rsid w:val="00480C7B"/>
    <w:rsid w:val="00483AEC"/>
    <w:rsid w:val="00484326"/>
    <w:rsid w:val="0048432C"/>
    <w:rsid w:val="004849C7"/>
    <w:rsid w:val="004855F0"/>
    <w:rsid w:val="0048769E"/>
    <w:rsid w:val="004924A9"/>
    <w:rsid w:val="004963FA"/>
    <w:rsid w:val="0049641F"/>
    <w:rsid w:val="00497185"/>
    <w:rsid w:val="00497EED"/>
    <w:rsid w:val="004A00BB"/>
    <w:rsid w:val="004A040F"/>
    <w:rsid w:val="004A049D"/>
    <w:rsid w:val="004A236B"/>
    <w:rsid w:val="004A27C3"/>
    <w:rsid w:val="004A3BEE"/>
    <w:rsid w:val="004A3E32"/>
    <w:rsid w:val="004A3F90"/>
    <w:rsid w:val="004A47F5"/>
    <w:rsid w:val="004A4877"/>
    <w:rsid w:val="004A64D4"/>
    <w:rsid w:val="004A6A5E"/>
    <w:rsid w:val="004B0B9C"/>
    <w:rsid w:val="004B0D4C"/>
    <w:rsid w:val="004B1AFC"/>
    <w:rsid w:val="004B297D"/>
    <w:rsid w:val="004B29AC"/>
    <w:rsid w:val="004B310B"/>
    <w:rsid w:val="004B3385"/>
    <w:rsid w:val="004B3FED"/>
    <w:rsid w:val="004B44A0"/>
    <w:rsid w:val="004B458A"/>
    <w:rsid w:val="004B4676"/>
    <w:rsid w:val="004B4926"/>
    <w:rsid w:val="004B4A0E"/>
    <w:rsid w:val="004B4B28"/>
    <w:rsid w:val="004B4C4C"/>
    <w:rsid w:val="004B4CF4"/>
    <w:rsid w:val="004B4E0F"/>
    <w:rsid w:val="004B6141"/>
    <w:rsid w:val="004B6272"/>
    <w:rsid w:val="004C0231"/>
    <w:rsid w:val="004C0EDE"/>
    <w:rsid w:val="004C1D8B"/>
    <w:rsid w:val="004C27D1"/>
    <w:rsid w:val="004C2F44"/>
    <w:rsid w:val="004C3CD3"/>
    <w:rsid w:val="004C489E"/>
    <w:rsid w:val="004C545A"/>
    <w:rsid w:val="004C56B1"/>
    <w:rsid w:val="004C581C"/>
    <w:rsid w:val="004C5B1A"/>
    <w:rsid w:val="004C5D6F"/>
    <w:rsid w:val="004C63C3"/>
    <w:rsid w:val="004C6B82"/>
    <w:rsid w:val="004C6BA3"/>
    <w:rsid w:val="004C7929"/>
    <w:rsid w:val="004C7A06"/>
    <w:rsid w:val="004D0104"/>
    <w:rsid w:val="004D0E3A"/>
    <w:rsid w:val="004D172B"/>
    <w:rsid w:val="004D2499"/>
    <w:rsid w:val="004D298D"/>
    <w:rsid w:val="004D36A8"/>
    <w:rsid w:val="004D5639"/>
    <w:rsid w:val="004D576F"/>
    <w:rsid w:val="004D603D"/>
    <w:rsid w:val="004D6119"/>
    <w:rsid w:val="004D6527"/>
    <w:rsid w:val="004D662F"/>
    <w:rsid w:val="004D7331"/>
    <w:rsid w:val="004D7C54"/>
    <w:rsid w:val="004E0628"/>
    <w:rsid w:val="004E082B"/>
    <w:rsid w:val="004E25CA"/>
    <w:rsid w:val="004E3535"/>
    <w:rsid w:val="004E36B6"/>
    <w:rsid w:val="004E594F"/>
    <w:rsid w:val="004E76EC"/>
    <w:rsid w:val="004E7CC0"/>
    <w:rsid w:val="004F0EA0"/>
    <w:rsid w:val="004F1010"/>
    <w:rsid w:val="004F1212"/>
    <w:rsid w:val="004F13C5"/>
    <w:rsid w:val="004F15BA"/>
    <w:rsid w:val="004F3120"/>
    <w:rsid w:val="004F3AEA"/>
    <w:rsid w:val="004F44B9"/>
    <w:rsid w:val="004F5413"/>
    <w:rsid w:val="004F568B"/>
    <w:rsid w:val="004F6565"/>
    <w:rsid w:val="004F71AD"/>
    <w:rsid w:val="004F7655"/>
    <w:rsid w:val="004F7CF4"/>
    <w:rsid w:val="00500E6E"/>
    <w:rsid w:val="0050114B"/>
    <w:rsid w:val="00503B3E"/>
    <w:rsid w:val="00503EA5"/>
    <w:rsid w:val="00504AF2"/>
    <w:rsid w:val="0050632C"/>
    <w:rsid w:val="00506876"/>
    <w:rsid w:val="00506FB6"/>
    <w:rsid w:val="00507ABF"/>
    <w:rsid w:val="00507F67"/>
    <w:rsid w:val="00510242"/>
    <w:rsid w:val="00510A79"/>
    <w:rsid w:val="00510D05"/>
    <w:rsid w:val="00511386"/>
    <w:rsid w:val="00512152"/>
    <w:rsid w:val="00512D45"/>
    <w:rsid w:val="0051357E"/>
    <w:rsid w:val="00513905"/>
    <w:rsid w:val="00513F50"/>
    <w:rsid w:val="005144D6"/>
    <w:rsid w:val="00514DA5"/>
    <w:rsid w:val="00514FD6"/>
    <w:rsid w:val="00515156"/>
    <w:rsid w:val="00515759"/>
    <w:rsid w:val="00515A5E"/>
    <w:rsid w:val="00515ECF"/>
    <w:rsid w:val="00516A9E"/>
    <w:rsid w:val="00520F60"/>
    <w:rsid w:val="0052200F"/>
    <w:rsid w:val="00522643"/>
    <w:rsid w:val="00522936"/>
    <w:rsid w:val="005236D4"/>
    <w:rsid w:val="00523F50"/>
    <w:rsid w:val="00524D5D"/>
    <w:rsid w:val="00524D88"/>
    <w:rsid w:val="00524DA3"/>
    <w:rsid w:val="00525386"/>
    <w:rsid w:val="00525BD9"/>
    <w:rsid w:val="00525D4F"/>
    <w:rsid w:val="0052673F"/>
    <w:rsid w:val="005300C3"/>
    <w:rsid w:val="0053022B"/>
    <w:rsid w:val="005315EF"/>
    <w:rsid w:val="0053239D"/>
    <w:rsid w:val="00533C39"/>
    <w:rsid w:val="00535396"/>
    <w:rsid w:val="00536FB6"/>
    <w:rsid w:val="005372B5"/>
    <w:rsid w:val="00540DB7"/>
    <w:rsid w:val="00541897"/>
    <w:rsid w:val="00541FBF"/>
    <w:rsid w:val="0054218B"/>
    <w:rsid w:val="00542457"/>
    <w:rsid w:val="0054248F"/>
    <w:rsid w:val="00543377"/>
    <w:rsid w:val="00544A30"/>
    <w:rsid w:val="00544CDA"/>
    <w:rsid w:val="005457AF"/>
    <w:rsid w:val="00545CE4"/>
    <w:rsid w:val="00550099"/>
    <w:rsid w:val="00550629"/>
    <w:rsid w:val="00550A6C"/>
    <w:rsid w:val="00551BB1"/>
    <w:rsid w:val="00552955"/>
    <w:rsid w:val="00552B4A"/>
    <w:rsid w:val="00552E52"/>
    <w:rsid w:val="00555549"/>
    <w:rsid w:val="00556477"/>
    <w:rsid w:val="00557225"/>
    <w:rsid w:val="00561C83"/>
    <w:rsid w:val="005630F9"/>
    <w:rsid w:val="0056350F"/>
    <w:rsid w:val="005637F8"/>
    <w:rsid w:val="00563CAD"/>
    <w:rsid w:val="00564A30"/>
    <w:rsid w:val="005654AB"/>
    <w:rsid w:val="00565DF0"/>
    <w:rsid w:val="00566AA9"/>
    <w:rsid w:val="00566AE2"/>
    <w:rsid w:val="00566F00"/>
    <w:rsid w:val="00570059"/>
    <w:rsid w:val="00570233"/>
    <w:rsid w:val="00570FE0"/>
    <w:rsid w:val="00571AD9"/>
    <w:rsid w:val="005721ED"/>
    <w:rsid w:val="005727A1"/>
    <w:rsid w:val="00572867"/>
    <w:rsid w:val="00572BA0"/>
    <w:rsid w:val="00573574"/>
    <w:rsid w:val="0057533F"/>
    <w:rsid w:val="0057769C"/>
    <w:rsid w:val="00580225"/>
    <w:rsid w:val="005811C8"/>
    <w:rsid w:val="005827BD"/>
    <w:rsid w:val="005828BE"/>
    <w:rsid w:val="00582F2B"/>
    <w:rsid w:val="00583D6D"/>
    <w:rsid w:val="00583FB6"/>
    <w:rsid w:val="00585FA9"/>
    <w:rsid w:val="00586158"/>
    <w:rsid w:val="00586850"/>
    <w:rsid w:val="0058690C"/>
    <w:rsid w:val="005902A4"/>
    <w:rsid w:val="0059073C"/>
    <w:rsid w:val="00590D64"/>
    <w:rsid w:val="00591B75"/>
    <w:rsid w:val="00591DF8"/>
    <w:rsid w:val="005920FE"/>
    <w:rsid w:val="00593436"/>
    <w:rsid w:val="00593925"/>
    <w:rsid w:val="00593FD0"/>
    <w:rsid w:val="0059424D"/>
    <w:rsid w:val="0059458B"/>
    <w:rsid w:val="00595627"/>
    <w:rsid w:val="00596979"/>
    <w:rsid w:val="00597012"/>
    <w:rsid w:val="0059716A"/>
    <w:rsid w:val="00597A7E"/>
    <w:rsid w:val="005A0E2D"/>
    <w:rsid w:val="005A199D"/>
    <w:rsid w:val="005A1A5E"/>
    <w:rsid w:val="005A1BCE"/>
    <w:rsid w:val="005A1C02"/>
    <w:rsid w:val="005A1C36"/>
    <w:rsid w:val="005A20B6"/>
    <w:rsid w:val="005A36DC"/>
    <w:rsid w:val="005A3A62"/>
    <w:rsid w:val="005A4D7B"/>
    <w:rsid w:val="005A6423"/>
    <w:rsid w:val="005A663E"/>
    <w:rsid w:val="005A6BA5"/>
    <w:rsid w:val="005A6FAD"/>
    <w:rsid w:val="005B0532"/>
    <w:rsid w:val="005B071D"/>
    <w:rsid w:val="005B2299"/>
    <w:rsid w:val="005B2F80"/>
    <w:rsid w:val="005B2FDE"/>
    <w:rsid w:val="005B4BF0"/>
    <w:rsid w:val="005B4F4C"/>
    <w:rsid w:val="005B558E"/>
    <w:rsid w:val="005B57B5"/>
    <w:rsid w:val="005B5BF0"/>
    <w:rsid w:val="005B6503"/>
    <w:rsid w:val="005C008F"/>
    <w:rsid w:val="005C0167"/>
    <w:rsid w:val="005C0225"/>
    <w:rsid w:val="005C04E0"/>
    <w:rsid w:val="005C08AB"/>
    <w:rsid w:val="005C08CA"/>
    <w:rsid w:val="005C0BD6"/>
    <w:rsid w:val="005C0CE0"/>
    <w:rsid w:val="005C110F"/>
    <w:rsid w:val="005C123B"/>
    <w:rsid w:val="005C20A9"/>
    <w:rsid w:val="005C3183"/>
    <w:rsid w:val="005C3CB5"/>
    <w:rsid w:val="005C43C7"/>
    <w:rsid w:val="005C557F"/>
    <w:rsid w:val="005C6904"/>
    <w:rsid w:val="005C78B0"/>
    <w:rsid w:val="005D01CD"/>
    <w:rsid w:val="005D04EB"/>
    <w:rsid w:val="005D096D"/>
    <w:rsid w:val="005D0A88"/>
    <w:rsid w:val="005D13F5"/>
    <w:rsid w:val="005D1C3B"/>
    <w:rsid w:val="005D1CC0"/>
    <w:rsid w:val="005D2713"/>
    <w:rsid w:val="005D445A"/>
    <w:rsid w:val="005D4967"/>
    <w:rsid w:val="005D52ED"/>
    <w:rsid w:val="005D6280"/>
    <w:rsid w:val="005D62A8"/>
    <w:rsid w:val="005D6622"/>
    <w:rsid w:val="005D66FE"/>
    <w:rsid w:val="005D6CDB"/>
    <w:rsid w:val="005D6E1B"/>
    <w:rsid w:val="005D6F45"/>
    <w:rsid w:val="005D775B"/>
    <w:rsid w:val="005E0134"/>
    <w:rsid w:val="005E0B5A"/>
    <w:rsid w:val="005E186D"/>
    <w:rsid w:val="005E2355"/>
    <w:rsid w:val="005E34B5"/>
    <w:rsid w:val="005E3E8D"/>
    <w:rsid w:val="005E4888"/>
    <w:rsid w:val="005E4C5A"/>
    <w:rsid w:val="005E4F78"/>
    <w:rsid w:val="005E598D"/>
    <w:rsid w:val="005E6E20"/>
    <w:rsid w:val="005E7750"/>
    <w:rsid w:val="005E7EDA"/>
    <w:rsid w:val="005F0119"/>
    <w:rsid w:val="005F0BD6"/>
    <w:rsid w:val="005F1010"/>
    <w:rsid w:val="005F1206"/>
    <w:rsid w:val="005F1703"/>
    <w:rsid w:val="005F2046"/>
    <w:rsid w:val="005F2519"/>
    <w:rsid w:val="005F2B20"/>
    <w:rsid w:val="005F2F1A"/>
    <w:rsid w:val="005F367C"/>
    <w:rsid w:val="005F379D"/>
    <w:rsid w:val="005F4A12"/>
    <w:rsid w:val="005F6570"/>
    <w:rsid w:val="005F67D1"/>
    <w:rsid w:val="005F6DDB"/>
    <w:rsid w:val="005F7672"/>
    <w:rsid w:val="005F7883"/>
    <w:rsid w:val="006000C7"/>
    <w:rsid w:val="006004D6"/>
    <w:rsid w:val="00600559"/>
    <w:rsid w:val="00600601"/>
    <w:rsid w:val="00600BBC"/>
    <w:rsid w:val="00600DE7"/>
    <w:rsid w:val="00601C43"/>
    <w:rsid w:val="00602186"/>
    <w:rsid w:val="00603085"/>
    <w:rsid w:val="006034F7"/>
    <w:rsid w:val="006037DD"/>
    <w:rsid w:val="0060449E"/>
    <w:rsid w:val="0060497E"/>
    <w:rsid w:val="00605245"/>
    <w:rsid w:val="0060583E"/>
    <w:rsid w:val="00605A56"/>
    <w:rsid w:val="0060638C"/>
    <w:rsid w:val="00606913"/>
    <w:rsid w:val="006073C4"/>
    <w:rsid w:val="0060754A"/>
    <w:rsid w:val="006079EF"/>
    <w:rsid w:val="00607A82"/>
    <w:rsid w:val="00611EBA"/>
    <w:rsid w:val="00612530"/>
    <w:rsid w:val="00612A43"/>
    <w:rsid w:val="00612DDC"/>
    <w:rsid w:val="00612DEB"/>
    <w:rsid w:val="006134E8"/>
    <w:rsid w:val="0061354A"/>
    <w:rsid w:val="006147AC"/>
    <w:rsid w:val="00615EBA"/>
    <w:rsid w:val="00617014"/>
    <w:rsid w:val="006178CC"/>
    <w:rsid w:val="00620B65"/>
    <w:rsid w:val="00620B77"/>
    <w:rsid w:val="00620FA9"/>
    <w:rsid w:val="00621383"/>
    <w:rsid w:val="006223ED"/>
    <w:rsid w:val="0062256D"/>
    <w:rsid w:val="00622724"/>
    <w:rsid w:val="00622784"/>
    <w:rsid w:val="00622A42"/>
    <w:rsid w:val="00623A85"/>
    <w:rsid w:val="00623B72"/>
    <w:rsid w:val="006264CD"/>
    <w:rsid w:val="00626949"/>
    <w:rsid w:val="0062727F"/>
    <w:rsid w:val="0062764F"/>
    <w:rsid w:val="0062791E"/>
    <w:rsid w:val="006308A5"/>
    <w:rsid w:val="006309FE"/>
    <w:rsid w:val="00630EBC"/>
    <w:rsid w:val="00631B56"/>
    <w:rsid w:val="006327CE"/>
    <w:rsid w:val="006328D6"/>
    <w:rsid w:val="00633408"/>
    <w:rsid w:val="0063452A"/>
    <w:rsid w:val="006352F6"/>
    <w:rsid w:val="00635A9B"/>
    <w:rsid w:val="0063673C"/>
    <w:rsid w:val="00636F3A"/>
    <w:rsid w:val="00637398"/>
    <w:rsid w:val="00637E30"/>
    <w:rsid w:val="0064190B"/>
    <w:rsid w:val="00641C9A"/>
    <w:rsid w:val="00642418"/>
    <w:rsid w:val="00642C01"/>
    <w:rsid w:val="00643678"/>
    <w:rsid w:val="006439D6"/>
    <w:rsid w:val="00643F48"/>
    <w:rsid w:val="0064595F"/>
    <w:rsid w:val="00645DD6"/>
    <w:rsid w:val="00646235"/>
    <w:rsid w:val="0064677A"/>
    <w:rsid w:val="00646A8B"/>
    <w:rsid w:val="00646DA8"/>
    <w:rsid w:val="006472CB"/>
    <w:rsid w:val="00647303"/>
    <w:rsid w:val="006476E9"/>
    <w:rsid w:val="00647BB8"/>
    <w:rsid w:val="006501E8"/>
    <w:rsid w:val="00650764"/>
    <w:rsid w:val="00650C35"/>
    <w:rsid w:val="0065141A"/>
    <w:rsid w:val="0065162B"/>
    <w:rsid w:val="00652533"/>
    <w:rsid w:val="00652830"/>
    <w:rsid w:val="00652DDC"/>
    <w:rsid w:val="00653B8D"/>
    <w:rsid w:val="00653F0F"/>
    <w:rsid w:val="006541B1"/>
    <w:rsid w:val="006546B9"/>
    <w:rsid w:val="00655960"/>
    <w:rsid w:val="00655E58"/>
    <w:rsid w:val="00656188"/>
    <w:rsid w:val="0065667B"/>
    <w:rsid w:val="006567ED"/>
    <w:rsid w:val="00657AC8"/>
    <w:rsid w:val="006603C9"/>
    <w:rsid w:val="00660997"/>
    <w:rsid w:val="00660A9D"/>
    <w:rsid w:val="00660AAF"/>
    <w:rsid w:val="006611CF"/>
    <w:rsid w:val="006618B2"/>
    <w:rsid w:val="006618BE"/>
    <w:rsid w:val="0066237B"/>
    <w:rsid w:val="006626DE"/>
    <w:rsid w:val="00662F07"/>
    <w:rsid w:val="006632BC"/>
    <w:rsid w:val="0066333B"/>
    <w:rsid w:val="0066383E"/>
    <w:rsid w:val="00664C35"/>
    <w:rsid w:val="0066528A"/>
    <w:rsid w:val="006653B4"/>
    <w:rsid w:val="00666123"/>
    <w:rsid w:val="00667A90"/>
    <w:rsid w:val="00667FA8"/>
    <w:rsid w:val="006708A6"/>
    <w:rsid w:val="00671237"/>
    <w:rsid w:val="00671312"/>
    <w:rsid w:val="00671504"/>
    <w:rsid w:val="00671C20"/>
    <w:rsid w:val="00672AE4"/>
    <w:rsid w:val="00672C68"/>
    <w:rsid w:val="00672C99"/>
    <w:rsid w:val="00673F42"/>
    <w:rsid w:val="0067408B"/>
    <w:rsid w:val="00674528"/>
    <w:rsid w:val="0067584E"/>
    <w:rsid w:val="0067698D"/>
    <w:rsid w:val="00677399"/>
    <w:rsid w:val="00677EAE"/>
    <w:rsid w:val="00677FB3"/>
    <w:rsid w:val="006811E4"/>
    <w:rsid w:val="0068192D"/>
    <w:rsid w:val="00682682"/>
    <w:rsid w:val="0068276B"/>
    <w:rsid w:val="00682935"/>
    <w:rsid w:val="00682E69"/>
    <w:rsid w:val="00683153"/>
    <w:rsid w:val="00683373"/>
    <w:rsid w:val="00683891"/>
    <w:rsid w:val="00683E0C"/>
    <w:rsid w:val="00684050"/>
    <w:rsid w:val="00684482"/>
    <w:rsid w:val="006845CD"/>
    <w:rsid w:val="0068620B"/>
    <w:rsid w:val="00687207"/>
    <w:rsid w:val="00687EA4"/>
    <w:rsid w:val="00693001"/>
    <w:rsid w:val="0069364E"/>
    <w:rsid w:val="00693E7C"/>
    <w:rsid w:val="00694335"/>
    <w:rsid w:val="00694DC1"/>
    <w:rsid w:val="00694DDA"/>
    <w:rsid w:val="00695753"/>
    <w:rsid w:val="00695CD6"/>
    <w:rsid w:val="00696A03"/>
    <w:rsid w:val="00697139"/>
    <w:rsid w:val="006A07EF"/>
    <w:rsid w:val="006A16F6"/>
    <w:rsid w:val="006A1EE5"/>
    <w:rsid w:val="006A2BFA"/>
    <w:rsid w:val="006A2E46"/>
    <w:rsid w:val="006A333D"/>
    <w:rsid w:val="006A3951"/>
    <w:rsid w:val="006A3C12"/>
    <w:rsid w:val="006A403B"/>
    <w:rsid w:val="006A5134"/>
    <w:rsid w:val="006A75FD"/>
    <w:rsid w:val="006A76E3"/>
    <w:rsid w:val="006B0354"/>
    <w:rsid w:val="006B040E"/>
    <w:rsid w:val="006B04E4"/>
    <w:rsid w:val="006B13B5"/>
    <w:rsid w:val="006B19D3"/>
    <w:rsid w:val="006B1B61"/>
    <w:rsid w:val="006B25CA"/>
    <w:rsid w:val="006B2EAC"/>
    <w:rsid w:val="006B3126"/>
    <w:rsid w:val="006B3E49"/>
    <w:rsid w:val="006B4064"/>
    <w:rsid w:val="006B41C6"/>
    <w:rsid w:val="006B684A"/>
    <w:rsid w:val="006B6D96"/>
    <w:rsid w:val="006B795C"/>
    <w:rsid w:val="006C1464"/>
    <w:rsid w:val="006C2A52"/>
    <w:rsid w:val="006C43E2"/>
    <w:rsid w:val="006C441B"/>
    <w:rsid w:val="006C4854"/>
    <w:rsid w:val="006C4BB2"/>
    <w:rsid w:val="006C606C"/>
    <w:rsid w:val="006D0235"/>
    <w:rsid w:val="006D05C4"/>
    <w:rsid w:val="006D0967"/>
    <w:rsid w:val="006D13DF"/>
    <w:rsid w:val="006D1D5C"/>
    <w:rsid w:val="006D464B"/>
    <w:rsid w:val="006D5683"/>
    <w:rsid w:val="006D5B81"/>
    <w:rsid w:val="006D5FE3"/>
    <w:rsid w:val="006D6761"/>
    <w:rsid w:val="006D6A48"/>
    <w:rsid w:val="006D70DF"/>
    <w:rsid w:val="006D7469"/>
    <w:rsid w:val="006E097C"/>
    <w:rsid w:val="006E1311"/>
    <w:rsid w:val="006E17F1"/>
    <w:rsid w:val="006E2471"/>
    <w:rsid w:val="006E36C6"/>
    <w:rsid w:val="006E3953"/>
    <w:rsid w:val="006E398E"/>
    <w:rsid w:val="006E44E6"/>
    <w:rsid w:val="006E5945"/>
    <w:rsid w:val="006E60A5"/>
    <w:rsid w:val="006E61B3"/>
    <w:rsid w:val="006E65F8"/>
    <w:rsid w:val="006E6DFC"/>
    <w:rsid w:val="006F0C4C"/>
    <w:rsid w:val="006F10D9"/>
    <w:rsid w:val="006F12D9"/>
    <w:rsid w:val="006F1A2D"/>
    <w:rsid w:val="006F25D2"/>
    <w:rsid w:val="006F2C71"/>
    <w:rsid w:val="006F35AA"/>
    <w:rsid w:val="006F3802"/>
    <w:rsid w:val="006F3AE8"/>
    <w:rsid w:val="006F3B8D"/>
    <w:rsid w:val="006F3F41"/>
    <w:rsid w:val="006F4847"/>
    <w:rsid w:val="006F4B16"/>
    <w:rsid w:val="006F5430"/>
    <w:rsid w:val="006F5616"/>
    <w:rsid w:val="006F5634"/>
    <w:rsid w:val="006F6085"/>
    <w:rsid w:val="006F6E1E"/>
    <w:rsid w:val="006F7432"/>
    <w:rsid w:val="006F7B57"/>
    <w:rsid w:val="006F7C9E"/>
    <w:rsid w:val="007004F4"/>
    <w:rsid w:val="007009A9"/>
    <w:rsid w:val="00701172"/>
    <w:rsid w:val="00701435"/>
    <w:rsid w:val="00701AE7"/>
    <w:rsid w:val="00701B3F"/>
    <w:rsid w:val="00702C7C"/>
    <w:rsid w:val="00702E3D"/>
    <w:rsid w:val="007036F0"/>
    <w:rsid w:val="00703AB9"/>
    <w:rsid w:val="00703C05"/>
    <w:rsid w:val="00703E9E"/>
    <w:rsid w:val="00704402"/>
    <w:rsid w:val="007049DB"/>
    <w:rsid w:val="007051C0"/>
    <w:rsid w:val="00705AC6"/>
    <w:rsid w:val="00705CE2"/>
    <w:rsid w:val="00706033"/>
    <w:rsid w:val="00707366"/>
    <w:rsid w:val="007107E8"/>
    <w:rsid w:val="00710F34"/>
    <w:rsid w:val="00711263"/>
    <w:rsid w:val="007112EC"/>
    <w:rsid w:val="007117C4"/>
    <w:rsid w:val="00712AA9"/>
    <w:rsid w:val="00712B2F"/>
    <w:rsid w:val="00712F84"/>
    <w:rsid w:val="00712FF2"/>
    <w:rsid w:val="00713466"/>
    <w:rsid w:val="007135D0"/>
    <w:rsid w:val="007136D8"/>
    <w:rsid w:val="00713816"/>
    <w:rsid w:val="00713FA3"/>
    <w:rsid w:val="00714E69"/>
    <w:rsid w:val="00715344"/>
    <w:rsid w:val="0071561A"/>
    <w:rsid w:val="007160A7"/>
    <w:rsid w:val="00716ADA"/>
    <w:rsid w:val="00717412"/>
    <w:rsid w:val="007208DA"/>
    <w:rsid w:val="007218B3"/>
    <w:rsid w:val="00723127"/>
    <w:rsid w:val="0072382C"/>
    <w:rsid w:val="00723CFB"/>
    <w:rsid w:val="007242AC"/>
    <w:rsid w:val="007249EB"/>
    <w:rsid w:val="00724AEB"/>
    <w:rsid w:val="00724C64"/>
    <w:rsid w:val="00724CB4"/>
    <w:rsid w:val="00724D39"/>
    <w:rsid w:val="0072559E"/>
    <w:rsid w:val="00726504"/>
    <w:rsid w:val="007265EA"/>
    <w:rsid w:val="00730DAF"/>
    <w:rsid w:val="0073267B"/>
    <w:rsid w:val="007330A3"/>
    <w:rsid w:val="00733955"/>
    <w:rsid w:val="00733A96"/>
    <w:rsid w:val="00734AED"/>
    <w:rsid w:val="00734D52"/>
    <w:rsid w:val="00735580"/>
    <w:rsid w:val="00736B05"/>
    <w:rsid w:val="00737097"/>
    <w:rsid w:val="00740535"/>
    <w:rsid w:val="00740F1D"/>
    <w:rsid w:val="00741022"/>
    <w:rsid w:val="00741098"/>
    <w:rsid w:val="00741652"/>
    <w:rsid w:val="007417B3"/>
    <w:rsid w:val="00741C98"/>
    <w:rsid w:val="00741D5C"/>
    <w:rsid w:val="00741D8E"/>
    <w:rsid w:val="007438A3"/>
    <w:rsid w:val="007451C9"/>
    <w:rsid w:val="007461B0"/>
    <w:rsid w:val="0074737E"/>
    <w:rsid w:val="00747E48"/>
    <w:rsid w:val="00747EE8"/>
    <w:rsid w:val="0075066C"/>
    <w:rsid w:val="007508B0"/>
    <w:rsid w:val="00751BE1"/>
    <w:rsid w:val="00752767"/>
    <w:rsid w:val="00752DC0"/>
    <w:rsid w:val="00753992"/>
    <w:rsid w:val="00753DAD"/>
    <w:rsid w:val="00754BF4"/>
    <w:rsid w:val="007561B1"/>
    <w:rsid w:val="00756273"/>
    <w:rsid w:val="007567E7"/>
    <w:rsid w:val="0075703B"/>
    <w:rsid w:val="00757129"/>
    <w:rsid w:val="00757261"/>
    <w:rsid w:val="00757582"/>
    <w:rsid w:val="00757C36"/>
    <w:rsid w:val="00757C51"/>
    <w:rsid w:val="00757D1B"/>
    <w:rsid w:val="00757D48"/>
    <w:rsid w:val="00757F52"/>
    <w:rsid w:val="00760697"/>
    <w:rsid w:val="00760DBF"/>
    <w:rsid w:val="00760FBE"/>
    <w:rsid w:val="007613E1"/>
    <w:rsid w:val="00761D6C"/>
    <w:rsid w:val="007621C0"/>
    <w:rsid w:val="0076228E"/>
    <w:rsid w:val="00763CF6"/>
    <w:rsid w:val="00764E08"/>
    <w:rsid w:val="0076545A"/>
    <w:rsid w:val="00765794"/>
    <w:rsid w:val="00765A52"/>
    <w:rsid w:val="00765D97"/>
    <w:rsid w:val="00766112"/>
    <w:rsid w:val="0076686B"/>
    <w:rsid w:val="00766EF1"/>
    <w:rsid w:val="00767164"/>
    <w:rsid w:val="00767A93"/>
    <w:rsid w:val="00767B6A"/>
    <w:rsid w:val="007700CF"/>
    <w:rsid w:val="00770954"/>
    <w:rsid w:val="007709AF"/>
    <w:rsid w:val="00770B53"/>
    <w:rsid w:val="00771B31"/>
    <w:rsid w:val="00771DD5"/>
    <w:rsid w:val="0077378A"/>
    <w:rsid w:val="007738D4"/>
    <w:rsid w:val="00773982"/>
    <w:rsid w:val="00773B1C"/>
    <w:rsid w:val="007740FB"/>
    <w:rsid w:val="00774431"/>
    <w:rsid w:val="007744DB"/>
    <w:rsid w:val="00775940"/>
    <w:rsid w:val="00775AA2"/>
    <w:rsid w:val="00775CE6"/>
    <w:rsid w:val="00775D17"/>
    <w:rsid w:val="007779D5"/>
    <w:rsid w:val="00777A49"/>
    <w:rsid w:val="00780263"/>
    <w:rsid w:val="00781227"/>
    <w:rsid w:val="007813FF"/>
    <w:rsid w:val="0078168D"/>
    <w:rsid w:val="0078251A"/>
    <w:rsid w:val="00782F50"/>
    <w:rsid w:val="007841D9"/>
    <w:rsid w:val="00784FF7"/>
    <w:rsid w:val="00785C20"/>
    <w:rsid w:val="00785DFB"/>
    <w:rsid w:val="00786F55"/>
    <w:rsid w:val="007905AA"/>
    <w:rsid w:val="007917DF"/>
    <w:rsid w:val="00792368"/>
    <w:rsid w:val="007923B6"/>
    <w:rsid w:val="00793254"/>
    <w:rsid w:val="00793E42"/>
    <w:rsid w:val="00794790"/>
    <w:rsid w:val="00794EA5"/>
    <w:rsid w:val="00795021"/>
    <w:rsid w:val="0079539A"/>
    <w:rsid w:val="00795448"/>
    <w:rsid w:val="00796B59"/>
    <w:rsid w:val="00796B7A"/>
    <w:rsid w:val="00796E2D"/>
    <w:rsid w:val="007974A3"/>
    <w:rsid w:val="007A08ED"/>
    <w:rsid w:val="007A199B"/>
    <w:rsid w:val="007A1B08"/>
    <w:rsid w:val="007A2836"/>
    <w:rsid w:val="007A2C75"/>
    <w:rsid w:val="007A331C"/>
    <w:rsid w:val="007A3C13"/>
    <w:rsid w:val="007A4916"/>
    <w:rsid w:val="007A4922"/>
    <w:rsid w:val="007A62E2"/>
    <w:rsid w:val="007A6424"/>
    <w:rsid w:val="007A648C"/>
    <w:rsid w:val="007A682F"/>
    <w:rsid w:val="007A6E53"/>
    <w:rsid w:val="007A7AA3"/>
    <w:rsid w:val="007B00FC"/>
    <w:rsid w:val="007B02AF"/>
    <w:rsid w:val="007B048B"/>
    <w:rsid w:val="007B0AF9"/>
    <w:rsid w:val="007B1BD1"/>
    <w:rsid w:val="007B447C"/>
    <w:rsid w:val="007B4CC5"/>
    <w:rsid w:val="007B6B38"/>
    <w:rsid w:val="007B7ED7"/>
    <w:rsid w:val="007C190B"/>
    <w:rsid w:val="007C22F8"/>
    <w:rsid w:val="007C2DB2"/>
    <w:rsid w:val="007C35DD"/>
    <w:rsid w:val="007C4911"/>
    <w:rsid w:val="007C57FC"/>
    <w:rsid w:val="007C5D86"/>
    <w:rsid w:val="007C5E6F"/>
    <w:rsid w:val="007C5ECD"/>
    <w:rsid w:val="007C6313"/>
    <w:rsid w:val="007C6B2C"/>
    <w:rsid w:val="007C772C"/>
    <w:rsid w:val="007C7DCA"/>
    <w:rsid w:val="007D162F"/>
    <w:rsid w:val="007D1A2B"/>
    <w:rsid w:val="007D1B7B"/>
    <w:rsid w:val="007D21D6"/>
    <w:rsid w:val="007D2510"/>
    <w:rsid w:val="007D2C97"/>
    <w:rsid w:val="007D3D98"/>
    <w:rsid w:val="007D40E7"/>
    <w:rsid w:val="007D488E"/>
    <w:rsid w:val="007D5524"/>
    <w:rsid w:val="007D56C6"/>
    <w:rsid w:val="007D5818"/>
    <w:rsid w:val="007D5A55"/>
    <w:rsid w:val="007D61F3"/>
    <w:rsid w:val="007D646A"/>
    <w:rsid w:val="007D6A7A"/>
    <w:rsid w:val="007D6EE3"/>
    <w:rsid w:val="007E073C"/>
    <w:rsid w:val="007E1491"/>
    <w:rsid w:val="007E1DAC"/>
    <w:rsid w:val="007E2528"/>
    <w:rsid w:val="007E2579"/>
    <w:rsid w:val="007E2697"/>
    <w:rsid w:val="007E28BE"/>
    <w:rsid w:val="007E2C61"/>
    <w:rsid w:val="007E4DCC"/>
    <w:rsid w:val="007E5968"/>
    <w:rsid w:val="007E6D45"/>
    <w:rsid w:val="007E6DA7"/>
    <w:rsid w:val="007E6F6C"/>
    <w:rsid w:val="007E75B3"/>
    <w:rsid w:val="007E7698"/>
    <w:rsid w:val="007F03A5"/>
    <w:rsid w:val="007F09F8"/>
    <w:rsid w:val="007F0E69"/>
    <w:rsid w:val="007F177D"/>
    <w:rsid w:val="007F1947"/>
    <w:rsid w:val="007F29E4"/>
    <w:rsid w:val="007F38C7"/>
    <w:rsid w:val="007F40CA"/>
    <w:rsid w:val="007F4AB2"/>
    <w:rsid w:val="007F4F3B"/>
    <w:rsid w:val="007F52C2"/>
    <w:rsid w:val="007F61BC"/>
    <w:rsid w:val="007F6CBE"/>
    <w:rsid w:val="007F722C"/>
    <w:rsid w:val="007F73F4"/>
    <w:rsid w:val="007F772C"/>
    <w:rsid w:val="007F7CBF"/>
    <w:rsid w:val="00800FD2"/>
    <w:rsid w:val="00801A56"/>
    <w:rsid w:val="00801C65"/>
    <w:rsid w:val="00802B06"/>
    <w:rsid w:val="00803533"/>
    <w:rsid w:val="00803561"/>
    <w:rsid w:val="00803AA2"/>
    <w:rsid w:val="00804F04"/>
    <w:rsid w:val="008064D9"/>
    <w:rsid w:val="008069E6"/>
    <w:rsid w:val="00807DE9"/>
    <w:rsid w:val="00810712"/>
    <w:rsid w:val="00810A9B"/>
    <w:rsid w:val="00811F44"/>
    <w:rsid w:val="00811F6C"/>
    <w:rsid w:val="00812662"/>
    <w:rsid w:val="00812B5F"/>
    <w:rsid w:val="00814FFB"/>
    <w:rsid w:val="00816761"/>
    <w:rsid w:val="00816AF9"/>
    <w:rsid w:val="00816D9A"/>
    <w:rsid w:val="0081789D"/>
    <w:rsid w:val="008179C2"/>
    <w:rsid w:val="00817A74"/>
    <w:rsid w:val="00817B58"/>
    <w:rsid w:val="00817BD8"/>
    <w:rsid w:val="00821124"/>
    <w:rsid w:val="008218B3"/>
    <w:rsid w:val="00821DD3"/>
    <w:rsid w:val="00822E32"/>
    <w:rsid w:val="00823403"/>
    <w:rsid w:val="008237D3"/>
    <w:rsid w:val="008238CE"/>
    <w:rsid w:val="0082395D"/>
    <w:rsid w:val="00823FE9"/>
    <w:rsid w:val="00824619"/>
    <w:rsid w:val="00824915"/>
    <w:rsid w:val="00824BC5"/>
    <w:rsid w:val="00824E27"/>
    <w:rsid w:val="00825488"/>
    <w:rsid w:val="00826D45"/>
    <w:rsid w:val="00827AE3"/>
    <w:rsid w:val="00827D25"/>
    <w:rsid w:val="0083019A"/>
    <w:rsid w:val="00832466"/>
    <w:rsid w:val="00833343"/>
    <w:rsid w:val="00833F85"/>
    <w:rsid w:val="00834D13"/>
    <w:rsid w:val="00834F63"/>
    <w:rsid w:val="008351C2"/>
    <w:rsid w:val="0083526E"/>
    <w:rsid w:val="00835527"/>
    <w:rsid w:val="00835CE3"/>
    <w:rsid w:val="00836163"/>
    <w:rsid w:val="0083668C"/>
    <w:rsid w:val="008378E1"/>
    <w:rsid w:val="00840017"/>
    <w:rsid w:val="00841189"/>
    <w:rsid w:val="00841C92"/>
    <w:rsid w:val="00841D86"/>
    <w:rsid w:val="008438FF"/>
    <w:rsid w:val="00844BA4"/>
    <w:rsid w:val="00845F0B"/>
    <w:rsid w:val="00847EDD"/>
    <w:rsid w:val="0085083A"/>
    <w:rsid w:val="00852C00"/>
    <w:rsid w:val="00853254"/>
    <w:rsid w:val="00853BDB"/>
    <w:rsid w:val="008545C7"/>
    <w:rsid w:val="008572BA"/>
    <w:rsid w:val="0085795C"/>
    <w:rsid w:val="00857C55"/>
    <w:rsid w:val="00861BA5"/>
    <w:rsid w:val="008624FB"/>
    <w:rsid w:val="00862599"/>
    <w:rsid w:val="008626D4"/>
    <w:rsid w:val="00863245"/>
    <w:rsid w:val="00863BBA"/>
    <w:rsid w:val="00864A59"/>
    <w:rsid w:val="00865244"/>
    <w:rsid w:val="00865395"/>
    <w:rsid w:val="0086578D"/>
    <w:rsid w:val="00870F2E"/>
    <w:rsid w:val="0087131B"/>
    <w:rsid w:val="008725C3"/>
    <w:rsid w:val="00872CDE"/>
    <w:rsid w:val="0087333D"/>
    <w:rsid w:val="00873469"/>
    <w:rsid w:val="00874701"/>
    <w:rsid w:val="00875F82"/>
    <w:rsid w:val="00876C32"/>
    <w:rsid w:val="00877064"/>
    <w:rsid w:val="00880885"/>
    <w:rsid w:val="00880D1F"/>
    <w:rsid w:val="0088254F"/>
    <w:rsid w:val="008836C3"/>
    <w:rsid w:val="00885A7D"/>
    <w:rsid w:val="00885D24"/>
    <w:rsid w:val="00886322"/>
    <w:rsid w:val="0088653E"/>
    <w:rsid w:val="0088667A"/>
    <w:rsid w:val="00886D33"/>
    <w:rsid w:val="00886D41"/>
    <w:rsid w:val="00887260"/>
    <w:rsid w:val="0088757C"/>
    <w:rsid w:val="00890569"/>
    <w:rsid w:val="008912D4"/>
    <w:rsid w:val="00892929"/>
    <w:rsid w:val="00892ED2"/>
    <w:rsid w:val="00892FC1"/>
    <w:rsid w:val="00893827"/>
    <w:rsid w:val="00894065"/>
    <w:rsid w:val="0089438F"/>
    <w:rsid w:val="0089443A"/>
    <w:rsid w:val="008945E7"/>
    <w:rsid w:val="0089553A"/>
    <w:rsid w:val="00897454"/>
    <w:rsid w:val="00897F00"/>
    <w:rsid w:val="00897F97"/>
    <w:rsid w:val="00897FA0"/>
    <w:rsid w:val="008A0C87"/>
    <w:rsid w:val="008A1743"/>
    <w:rsid w:val="008A17AF"/>
    <w:rsid w:val="008A2328"/>
    <w:rsid w:val="008A2539"/>
    <w:rsid w:val="008A40BF"/>
    <w:rsid w:val="008A41E1"/>
    <w:rsid w:val="008A4507"/>
    <w:rsid w:val="008A48EC"/>
    <w:rsid w:val="008A4A69"/>
    <w:rsid w:val="008A4D7F"/>
    <w:rsid w:val="008A5EA2"/>
    <w:rsid w:val="008A5F95"/>
    <w:rsid w:val="008A664E"/>
    <w:rsid w:val="008A7B48"/>
    <w:rsid w:val="008B0B6C"/>
    <w:rsid w:val="008B22AA"/>
    <w:rsid w:val="008B29F6"/>
    <w:rsid w:val="008B3A4C"/>
    <w:rsid w:val="008B41F0"/>
    <w:rsid w:val="008B444E"/>
    <w:rsid w:val="008B4736"/>
    <w:rsid w:val="008B6A68"/>
    <w:rsid w:val="008B7013"/>
    <w:rsid w:val="008B733B"/>
    <w:rsid w:val="008B7C9A"/>
    <w:rsid w:val="008C02D7"/>
    <w:rsid w:val="008C1539"/>
    <w:rsid w:val="008C247C"/>
    <w:rsid w:val="008C2639"/>
    <w:rsid w:val="008C263B"/>
    <w:rsid w:val="008C2B3C"/>
    <w:rsid w:val="008C3A92"/>
    <w:rsid w:val="008C46C6"/>
    <w:rsid w:val="008C4D69"/>
    <w:rsid w:val="008C4D80"/>
    <w:rsid w:val="008C4DE1"/>
    <w:rsid w:val="008C5C79"/>
    <w:rsid w:val="008C5D20"/>
    <w:rsid w:val="008C615C"/>
    <w:rsid w:val="008C6671"/>
    <w:rsid w:val="008C708E"/>
    <w:rsid w:val="008C7158"/>
    <w:rsid w:val="008C793A"/>
    <w:rsid w:val="008D0C4C"/>
    <w:rsid w:val="008D1508"/>
    <w:rsid w:val="008D260C"/>
    <w:rsid w:val="008D2F51"/>
    <w:rsid w:val="008D33FD"/>
    <w:rsid w:val="008D36E1"/>
    <w:rsid w:val="008D429A"/>
    <w:rsid w:val="008D450F"/>
    <w:rsid w:val="008D503E"/>
    <w:rsid w:val="008D5133"/>
    <w:rsid w:val="008D5273"/>
    <w:rsid w:val="008D532A"/>
    <w:rsid w:val="008D5436"/>
    <w:rsid w:val="008D5727"/>
    <w:rsid w:val="008D58AB"/>
    <w:rsid w:val="008D621A"/>
    <w:rsid w:val="008D637D"/>
    <w:rsid w:val="008D6654"/>
    <w:rsid w:val="008D6962"/>
    <w:rsid w:val="008D70C9"/>
    <w:rsid w:val="008D7B85"/>
    <w:rsid w:val="008E0489"/>
    <w:rsid w:val="008E05A9"/>
    <w:rsid w:val="008E09E9"/>
    <w:rsid w:val="008E125F"/>
    <w:rsid w:val="008E188A"/>
    <w:rsid w:val="008E19D1"/>
    <w:rsid w:val="008E222E"/>
    <w:rsid w:val="008E22A9"/>
    <w:rsid w:val="008E3C3C"/>
    <w:rsid w:val="008E3C44"/>
    <w:rsid w:val="008E3C65"/>
    <w:rsid w:val="008E4917"/>
    <w:rsid w:val="008E4954"/>
    <w:rsid w:val="008E4FBB"/>
    <w:rsid w:val="008E5C2C"/>
    <w:rsid w:val="008E5D5C"/>
    <w:rsid w:val="008E61DD"/>
    <w:rsid w:val="008E6FDB"/>
    <w:rsid w:val="008E791E"/>
    <w:rsid w:val="008F088F"/>
    <w:rsid w:val="008F09AF"/>
    <w:rsid w:val="008F1FD6"/>
    <w:rsid w:val="008F2657"/>
    <w:rsid w:val="008F27FB"/>
    <w:rsid w:val="008F327D"/>
    <w:rsid w:val="008F4D7A"/>
    <w:rsid w:val="008F58A0"/>
    <w:rsid w:val="008F6C40"/>
    <w:rsid w:val="008F712A"/>
    <w:rsid w:val="008F751B"/>
    <w:rsid w:val="008F76B9"/>
    <w:rsid w:val="00900C09"/>
    <w:rsid w:val="0090153E"/>
    <w:rsid w:val="0090168D"/>
    <w:rsid w:val="00901F42"/>
    <w:rsid w:val="00902B97"/>
    <w:rsid w:val="00904713"/>
    <w:rsid w:val="00904E9A"/>
    <w:rsid w:val="009068F2"/>
    <w:rsid w:val="009069C2"/>
    <w:rsid w:val="00907E0E"/>
    <w:rsid w:val="0091000B"/>
    <w:rsid w:val="00910D01"/>
    <w:rsid w:val="009112F1"/>
    <w:rsid w:val="009134D5"/>
    <w:rsid w:val="0091375A"/>
    <w:rsid w:val="009150B2"/>
    <w:rsid w:val="00915399"/>
    <w:rsid w:val="00916A98"/>
    <w:rsid w:val="00916F1E"/>
    <w:rsid w:val="009202E6"/>
    <w:rsid w:val="00920438"/>
    <w:rsid w:val="009209D0"/>
    <w:rsid w:val="00920D09"/>
    <w:rsid w:val="009211C9"/>
    <w:rsid w:val="009214CF"/>
    <w:rsid w:val="009223D4"/>
    <w:rsid w:val="009228E8"/>
    <w:rsid w:val="009229F2"/>
    <w:rsid w:val="00923076"/>
    <w:rsid w:val="00923A3A"/>
    <w:rsid w:val="00923F7C"/>
    <w:rsid w:val="00925818"/>
    <w:rsid w:val="00926888"/>
    <w:rsid w:val="00926E84"/>
    <w:rsid w:val="00927136"/>
    <w:rsid w:val="0092717B"/>
    <w:rsid w:val="0092796B"/>
    <w:rsid w:val="00927E69"/>
    <w:rsid w:val="00930417"/>
    <w:rsid w:val="00930CD6"/>
    <w:rsid w:val="0093399D"/>
    <w:rsid w:val="00933F28"/>
    <w:rsid w:val="009348AF"/>
    <w:rsid w:val="0093498F"/>
    <w:rsid w:val="009361E6"/>
    <w:rsid w:val="009402C1"/>
    <w:rsid w:val="00940572"/>
    <w:rsid w:val="0094059E"/>
    <w:rsid w:val="0094072F"/>
    <w:rsid w:val="00940BBA"/>
    <w:rsid w:val="00940E56"/>
    <w:rsid w:val="0094171F"/>
    <w:rsid w:val="0094211B"/>
    <w:rsid w:val="00942451"/>
    <w:rsid w:val="00942548"/>
    <w:rsid w:val="00942687"/>
    <w:rsid w:val="009427E6"/>
    <w:rsid w:val="00943896"/>
    <w:rsid w:val="00943CBC"/>
    <w:rsid w:val="00944117"/>
    <w:rsid w:val="00944226"/>
    <w:rsid w:val="009451D3"/>
    <w:rsid w:val="00945417"/>
    <w:rsid w:val="00945967"/>
    <w:rsid w:val="009507B3"/>
    <w:rsid w:val="0095099E"/>
    <w:rsid w:val="00951DA0"/>
    <w:rsid w:val="00953AB1"/>
    <w:rsid w:val="0095407E"/>
    <w:rsid w:val="00955174"/>
    <w:rsid w:val="00955D55"/>
    <w:rsid w:val="009571AD"/>
    <w:rsid w:val="00957D6E"/>
    <w:rsid w:val="00957F2A"/>
    <w:rsid w:val="0096131D"/>
    <w:rsid w:val="009622DF"/>
    <w:rsid w:val="00962969"/>
    <w:rsid w:val="0096308C"/>
    <w:rsid w:val="009632EE"/>
    <w:rsid w:val="00963E81"/>
    <w:rsid w:val="00964B37"/>
    <w:rsid w:val="00965B34"/>
    <w:rsid w:val="0096663C"/>
    <w:rsid w:val="00966718"/>
    <w:rsid w:val="00966C30"/>
    <w:rsid w:val="00966C7D"/>
    <w:rsid w:val="009670C7"/>
    <w:rsid w:val="009674E3"/>
    <w:rsid w:val="00967594"/>
    <w:rsid w:val="0096770E"/>
    <w:rsid w:val="00967FDF"/>
    <w:rsid w:val="00972896"/>
    <w:rsid w:val="00973C10"/>
    <w:rsid w:val="00974447"/>
    <w:rsid w:val="0097458B"/>
    <w:rsid w:val="00974596"/>
    <w:rsid w:val="0097595F"/>
    <w:rsid w:val="0097659F"/>
    <w:rsid w:val="009777EC"/>
    <w:rsid w:val="009778D7"/>
    <w:rsid w:val="009779C7"/>
    <w:rsid w:val="00980EEC"/>
    <w:rsid w:val="009816B3"/>
    <w:rsid w:val="009816CA"/>
    <w:rsid w:val="00981884"/>
    <w:rsid w:val="009821E5"/>
    <w:rsid w:val="00982569"/>
    <w:rsid w:val="00982BC3"/>
    <w:rsid w:val="0098325A"/>
    <w:rsid w:val="009843FF"/>
    <w:rsid w:val="00984935"/>
    <w:rsid w:val="00985A59"/>
    <w:rsid w:val="0098671E"/>
    <w:rsid w:val="00986918"/>
    <w:rsid w:val="00986CD4"/>
    <w:rsid w:val="00987F9F"/>
    <w:rsid w:val="00990EB3"/>
    <w:rsid w:val="00991049"/>
    <w:rsid w:val="00991571"/>
    <w:rsid w:val="00992859"/>
    <w:rsid w:val="00992F6B"/>
    <w:rsid w:val="009937C9"/>
    <w:rsid w:val="00994E4A"/>
    <w:rsid w:val="009953D5"/>
    <w:rsid w:val="00995B36"/>
    <w:rsid w:val="00995CF2"/>
    <w:rsid w:val="00995E77"/>
    <w:rsid w:val="00997785"/>
    <w:rsid w:val="00997EB1"/>
    <w:rsid w:val="009A1893"/>
    <w:rsid w:val="009A1E67"/>
    <w:rsid w:val="009A26F2"/>
    <w:rsid w:val="009A28A0"/>
    <w:rsid w:val="009A370A"/>
    <w:rsid w:val="009A3CAE"/>
    <w:rsid w:val="009A45AC"/>
    <w:rsid w:val="009A6DBA"/>
    <w:rsid w:val="009A7A6D"/>
    <w:rsid w:val="009A7C6C"/>
    <w:rsid w:val="009B06E7"/>
    <w:rsid w:val="009B09DB"/>
    <w:rsid w:val="009B0B8D"/>
    <w:rsid w:val="009B2A22"/>
    <w:rsid w:val="009B36CA"/>
    <w:rsid w:val="009B3BAC"/>
    <w:rsid w:val="009B51AE"/>
    <w:rsid w:val="009B74BC"/>
    <w:rsid w:val="009C0149"/>
    <w:rsid w:val="009C039F"/>
    <w:rsid w:val="009C076D"/>
    <w:rsid w:val="009C370C"/>
    <w:rsid w:val="009C4C28"/>
    <w:rsid w:val="009C5BC8"/>
    <w:rsid w:val="009C5CF9"/>
    <w:rsid w:val="009C66BA"/>
    <w:rsid w:val="009D0B92"/>
    <w:rsid w:val="009D2292"/>
    <w:rsid w:val="009D29C7"/>
    <w:rsid w:val="009D385F"/>
    <w:rsid w:val="009D38E6"/>
    <w:rsid w:val="009D3981"/>
    <w:rsid w:val="009D4B12"/>
    <w:rsid w:val="009D5EDE"/>
    <w:rsid w:val="009D621C"/>
    <w:rsid w:val="009D6B26"/>
    <w:rsid w:val="009E08E2"/>
    <w:rsid w:val="009E1266"/>
    <w:rsid w:val="009E30A3"/>
    <w:rsid w:val="009E313F"/>
    <w:rsid w:val="009E373C"/>
    <w:rsid w:val="009E3BBD"/>
    <w:rsid w:val="009E5FA9"/>
    <w:rsid w:val="009E606C"/>
    <w:rsid w:val="009E6247"/>
    <w:rsid w:val="009E6DEB"/>
    <w:rsid w:val="009E7149"/>
    <w:rsid w:val="009E73EF"/>
    <w:rsid w:val="009E75C3"/>
    <w:rsid w:val="009F002A"/>
    <w:rsid w:val="009F0077"/>
    <w:rsid w:val="009F0263"/>
    <w:rsid w:val="009F0418"/>
    <w:rsid w:val="009F23BC"/>
    <w:rsid w:val="009F3496"/>
    <w:rsid w:val="009F5155"/>
    <w:rsid w:val="009F54CD"/>
    <w:rsid w:val="009F57FB"/>
    <w:rsid w:val="009F58DC"/>
    <w:rsid w:val="009F5C19"/>
    <w:rsid w:val="009F5E8A"/>
    <w:rsid w:val="009F7722"/>
    <w:rsid w:val="009F7D54"/>
    <w:rsid w:val="00A00F88"/>
    <w:rsid w:val="00A01C39"/>
    <w:rsid w:val="00A020F3"/>
    <w:rsid w:val="00A02239"/>
    <w:rsid w:val="00A02E89"/>
    <w:rsid w:val="00A031FE"/>
    <w:rsid w:val="00A03CA5"/>
    <w:rsid w:val="00A058EE"/>
    <w:rsid w:val="00A05B9D"/>
    <w:rsid w:val="00A05CFD"/>
    <w:rsid w:val="00A065FA"/>
    <w:rsid w:val="00A07DDC"/>
    <w:rsid w:val="00A10879"/>
    <w:rsid w:val="00A10B3C"/>
    <w:rsid w:val="00A113A3"/>
    <w:rsid w:val="00A11557"/>
    <w:rsid w:val="00A11D71"/>
    <w:rsid w:val="00A1209E"/>
    <w:rsid w:val="00A12186"/>
    <w:rsid w:val="00A122F2"/>
    <w:rsid w:val="00A1459F"/>
    <w:rsid w:val="00A16057"/>
    <w:rsid w:val="00A16573"/>
    <w:rsid w:val="00A16AF2"/>
    <w:rsid w:val="00A16D79"/>
    <w:rsid w:val="00A216B8"/>
    <w:rsid w:val="00A2174D"/>
    <w:rsid w:val="00A21C89"/>
    <w:rsid w:val="00A2201B"/>
    <w:rsid w:val="00A2271A"/>
    <w:rsid w:val="00A22856"/>
    <w:rsid w:val="00A22F52"/>
    <w:rsid w:val="00A23DDE"/>
    <w:rsid w:val="00A23F0A"/>
    <w:rsid w:val="00A24109"/>
    <w:rsid w:val="00A24538"/>
    <w:rsid w:val="00A24D1A"/>
    <w:rsid w:val="00A27059"/>
    <w:rsid w:val="00A3015C"/>
    <w:rsid w:val="00A30B8A"/>
    <w:rsid w:val="00A31769"/>
    <w:rsid w:val="00A31842"/>
    <w:rsid w:val="00A32799"/>
    <w:rsid w:val="00A34585"/>
    <w:rsid w:val="00A34F9D"/>
    <w:rsid w:val="00A35DAB"/>
    <w:rsid w:val="00A35E7C"/>
    <w:rsid w:val="00A368D3"/>
    <w:rsid w:val="00A3707D"/>
    <w:rsid w:val="00A37E5A"/>
    <w:rsid w:val="00A41AE1"/>
    <w:rsid w:val="00A4204E"/>
    <w:rsid w:val="00A439DE"/>
    <w:rsid w:val="00A43ED2"/>
    <w:rsid w:val="00A459B8"/>
    <w:rsid w:val="00A45D4F"/>
    <w:rsid w:val="00A45E1E"/>
    <w:rsid w:val="00A4698C"/>
    <w:rsid w:val="00A46AD4"/>
    <w:rsid w:val="00A47C38"/>
    <w:rsid w:val="00A47C63"/>
    <w:rsid w:val="00A47F51"/>
    <w:rsid w:val="00A5009C"/>
    <w:rsid w:val="00A5167C"/>
    <w:rsid w:val="00A520A3"/>
    <w:rsid w:val="00A5235A"/>
    <w:rsid w:val="00A52B1E"/>
    <w:rsid w:val="00A530C4"/>
    <w:rsid w:val="00A53995"/>
    <w:rsid w:val="00A53F4B"/>
    <w:rsid w:val="00A54C3B"/>
    <w:rsid w:val="00A54C93"/>
    <w:rsid w:val="00A563E7"/>
    <w:rsid w:val="00A57910"/>
    <w:rsid w:val="00A57BFE"/>
    <w:rsid w:val="00A616FC"/>
    <w:rsid w:val="00A62142"/>
    <w:rsid w:val="00A652B6"/>
    <w:rsid w:val="00A65A76"/>
    <w:rsid w:val="00A66317"/>
    <w:rsid w:val="00A666AA"/>
    <w:rsid w:val="00A66B44"/>
    <w:rsid w:val="00A6729D"/>
    <w:rsid w:val="00A67522"/>
    <w:rsid w:val="00A727B8"/>
    <w:rsid w:val="00A729CD"/>
    <w:rsid w:val="00A73048"/>
    <w:rsid w:val="00A736F2"/>
    <w:rsid w:val="00A76135"/>
    <w:rsid w:val="00A76BBE"/>
    <w:rsid w:val="00A77565"/>
    <w:rsid w:val="00A779D1"/>
    <w:rsid w:val="00A77D5E"/>
    <w:rsid w:val="00A77FC6"/>
    <w:rsid w:val="00A8051D"/>
    <w:rsid w:val="00A81C66"/>
    <w:rsid w:val="00A81D2E"/>
    <w:rsid w:val="00A82FD3"/>
    <w:rsid w:val="00A83B90"/>
    <w:rsid w:val="00A83C5B"/>
    <w:rsid w:val="00A83C7A"/>
    <w:rsid w:val="00A84DB4"/>
    <w:rsid w:val="00A8565B"/>
    <w:rsid w:val="00A86782"/>
    <w:rsid w:val="00A86E6C"/>
    <w:rsid w:val="00A8748C"/>
    <w:rsid w:val="00A876AE"/>
    <w:rsid w:val="00A8799A"/>
    <w:rsid w:val="00A879B9"/>
    <w:rsid w:val="00A92D28"/>
    <w:rsid w:val="00A94CEC"/>
    <w:rsid w:val="00A9562E"/>
    <w:rsid w:val="00A95D5E"/>
    <w:rsid w:val="00A965F3"/>
    <w:rsid w:val="00A9695C"/>
    <w:rsid w:val="00A96B76"/>
    <w:rsid w:val="00AA108B"/>
    <w:rsid w:val="00AA1B1E"/>
    <w:rsid w:val="00AA1B65"/>
    <w:rsid w:val="00AA29B9"/>
    <w:rsid w:val="00AA2EE5"/>
    <w:rsid w:val="00AA2F4C"/>
    <w:rsid w:val="00AA32C1"/>
    <w:rsid w:val="00AA3993"/>
    <w:rsid w:val="00AA3A99"/>
    <w:rsid w:val="00AA40C2"/>
    <w:rsid w:val="00AA410A"/>
    <w:rsid w:val="00AA63C5"/>
    <w:rsid w:val="00AA696E"/>
    <w:rsid w:val="00AA708A"/>
    <w:rsid w:val="00AB055F"/>
    <w:rsid w:val="00AB0AE7"/>
    <w:rsid w:val="00AB2AD4"/>
    <w:rsid w:val="00AB3009"/>
    <w:rsid w:val="00AB3F40"/>
    <w:rsid w:val="00AB5941"/>
    <w:rsid w:val="00AB5EAB"/>
    <w:rsid w:val="00AB62D3"/>
    <w:rsid w:val="00AB6446"/>
    <w:rsid w:val="00AB7204"/>
    <w:rsid w:val="00AB7817"/>
    <w:rsid w:val="00AB78FE"/>
    <w:rsid w:val="00AB79ED"/>
    <w:rsid w:val="00AC0351"/>
    <w:rsid w:val="00AC05BD"/>
    <w:rsid w:val="00AC05F5"/>
    <w:rsid w:val="00AC081C"/>
    <w:rsid w:val="00AC1640"/>
    <w:rsid w:val="00AC1D19"/>
    <w:rsid w:val="00AC237B"/>
    <w:rsid w:val="00AC2C06"/>
    <w:rsid w:val="00AC3106"/>
    <w:rsid w:val="00AC33CF"/>
    <w:rsid w:val="00AC35B6"/>
    <w:rsid w:val="00AC566D"/>
    <w:rsid w:val="00AC572B"/>
    <w:rsid w:val="00AC64E9"/>
    <w:rsid w:val="00AC7645"/>
    <w:rsid w:val="00AD0D6F"/>
    <w:rsid w:val="00AD1003"/>
    <w:rsid w:val="00AD1C02"/>
    <w:rsid w:val="00AD339C"/>
    <w:rsid w:val="00AD422D"/>
    <w:rsid w:val="00AD4828"/>
    <w:rsid w:val="00AD4E83"/>
    <w:rsid w:val="00AD51E9"/>
    <w:rsid w:val="00AD5586"/>
    <w:rsid w:val="00AD58CE"/>
    <w:rsid w:val="00AE0C5F"/>
    <w:rsid w:val="00AE137E"/>
    <w:rsid w:val="00AE156C"/>
    <w:rsid w:val="00AE17AE"/>
    <w:rsid w:val="00AE183D"/>
    <w:rsid w:val="00AE1AA9"/>
    <w:rsid w:val="00AE28B7"/>
    <w:rsid w:val="00AE3562"/>
    <w:rsid w:val="00AE3989"/>
    <w:rsid w:val="00AE403E"/>
    <w:rsid w:val="00AE4393"/>
    <w:rsid w:val="00AE4D2E"/>
    <w:rsid w:val="00AE565C"/>
    <w:rsid w:val="00AE603F"/>
    <w:rsid w:val="00AE62CE"/>
    <w:rsid w:val="00AE793F"/>
    <w:rsid w:val="00AE7E71"/>
    <w:rsid w:val="00AF0428"/>
    <w:rsid w:val="00AF0FB3"/>
    <w:rsid w:val="00AF187E"/>
    <w:rsid w:val="00AF1A6D"/>
    <w:rsid w:val="00AF1FEE"/>
    <w:rsid w:val="00AF223E"/>
    <w:rsid w:val="00AF3F74"/>
    <w:rsid w:val="00AF440D"/>
    <w:rsid w:val="00AF569D"/>
    <w:rsid w:val="00AF56A1"/>
    <w:rsid w:val="00AF56AF"/>
    <w:rsid w:val="00AF6CEF"/>
    <w:rsid w:val="00AF7587"/>
    <w:rsid w:val="00B004AF"/>
    <w:rsid w:val="00B0057E"/>
    <w:rsid w:val="00B01088"/>
    <w:rsid w:val="00B0147C"/>
    <w:rsid w:val="00B02545"/>
    <w:rsid w:val="00B02743"/>
    <w:rsid w:val="00B03CE8"/>
    <w:rsid w:val="00B04291"/>
    <w:rsid w:val="00B04551"/>
    <w:rsid w:val="00B04F00"/>
    <w:rsid w:val="00B05132"/>
    <w:rsid w:val="00B05232"/>
    <w:rsid w:val="00B05A74"/>
    <w:rsid w:val="00B05BD5"/>
    <w:rsid w:val="00B0732C"/>
    <w:rsid w:val="00B112EC"/>
    <w:rsid w:val="00B11B39"/>
    <w:rsid w:val="00B11D13"/>
    <w:rsid w:val="00B122A7"/>
    <w:rsid w:val="00B13917"/>
    <w:rsid w:val="00B1433B"/>
    <w:rsid w:val="00B14830"/>
    <w:rsid w:val="00B14CB7"/>
    <w:rsid w:val="00B151B4"/>
    <w:rsid w:val="00B164A0"/>
    <w:rsid w:val="00B17851"/>
    <w:rsid w:val="00B21C79"/>
    <w:rsid w:val="00B2259B"/>
    <w:rsid w:val="00B2300D"/>
    <w:rsid w:val="00B23158"/>
    <w:rsid w:val="00B24210"/>
    <w:rsid w:val="00B24400"/>
    <w:rsid w:val="00B24AFD"/>
    <w:rsid w:val="00B24C11"/>
    <w:rsid w:val="00B24F33"/>
    <w:rsid w:val="00B25B24"/>
    <w:rsid w:val="00B2676F"/>
    <w:rsid w:val="00B271F8"/>
    <w:rsid w:val="00B279CF"/>
    <w:rsid w:val="00B27C11"/>
    <w:rsid w:val="00B27E93"/>
    <w:rsid w:val="00B30B82"/>
    <w:rsid w:val="00B30BF1"/>
    <w:rsid w:val="00B31B74"/>
    <w:rsid w:val="00B32397"/>
    <w:rsid w:val="00B32E7F"/>
    <w:rsid w:val="00B3303A"/>
    <w:rsid w:val="00B33583"/>
    <w:rsid w:val="00B34C2F"/>
    <w:rsid w:val="00B34C4D"/>
    <w:rsid w:val="00B35209"/>
    <w:rsid w:val="00B360AA"/>
    <w:rsid w:val="00B36790"/>
    <w:rsid w:val="00B4006C"/>
    <w:rsid w:val="00B409BF"/>
    <w:rsid w:val="00B40C24"/>
    <w:rsid w:val="00B41440"/>
    <w:rsid w:val="00B416AE"/>
    <w:rsid w:val="00B41C79"/>
    <w:rsid w:val="00B426FA"/>
    <w:rsid w:val="00B429BD"/>
    <w:rsid w:val="00B434A2"/>
    <w:rsid w:val="00B43B65"/>
    <w:rsid w:val="00B45BEA"/>
    <w:rsid w:val="00B4610C"/>
    <w:rsid w:val="00B4641B"/>
    <w:rsid w:val="00B467D6"/>
    <w:rsid w:val="00B474C8"/>
    <w:rsid w:val="00B52043"/>
    <w:rsid w:val="00B53A5C"/>
    <w:rsid w:val="00B544EE"/>
    <w:rsid w:val="00B54A3C"/>
    <w:rsid w:val="00B556A8"/>
    <w:rsid w:val="00B55FE8"/>
    <w:rsid w:val="00B567D6"/>
    <w:rsid w:val="00B56F7A"/>
    <w:rsid w:val="00B56F88"/>
    <w:rsid w:val="00B57281"/>
    <w:rsid w:val="00B5789B"/>
    <w:rsid w:val="00B57CB3"/>
    <w:rsid w:val="00B60DBC"/>
    <w:rsid w:val="00B60F62"/>
    <w:rsid w:val="00B624B1"/>
    <w:rsid w:val="00B62795"/>
    <w:rsid w:val="00B62BD9"/>
    <w:rsid w:val="00B638FF"/>
    <w:rsid w:val="00B644B0"/>
    <w:rsid w:val="00B6459D"/>
    <w:rsid w:val="00B645A1"/>
    <w:rsid w:val="00B6593F"/>
    <w:rsid w:val="00B65950"/>
    <w:rsid w:val="00B66DEC"/>
    <w:rsid w:val="00B66ECA"/>
    <w:rsid w:val="00B676A7"/>
    <w:rsid w:val="00B676C2"/>
    <w:rsid w:val="00B67935"/>
    <w:rsid w:val="00B67CE2"/>
    <w:rsid w:val="00B67FB3"/>
    <w:rsid w:val="00B70B58"/>
    <w:rsid w:val="00B70B5B"/>
    <w:rsid w:val="00B70DC5"/>
    <w:rsid w:val="00B7169B"/>
    <w:rsid w:val="00B71A27"/>
    <w:rsid w:val="00B72272"/>
    <w:rsid w:val="00B72B40"/>
    <w:rsid w:val="00B72E19"/>
    <w:rsid w:val="00B731A4"/>
    <w:rsid w:val="00B735E2"/>
    <w:rsid w:val="00B737C0"/>
    <w:rsid w:val="00B73A56"/>
    <w:rsid w:val="00B73CB7"/>
    <w:rsid w:val="00B74AB6"/>
    <w:rsid w:val="00B753C1"/>
    <w:rsid w:val="00B7635D"/>
    <w:rsid w:val="00B771ED"/>
    <w:rsid w:val="00B7796B"/>
    <w:rsid w:val="00B77DAF"/>
    <w:rsid w:val="00B80B98"/>
    <w:rsid w:val="00B80C5F"/>
    <w:rsid w:val="00B842C4"/>
    <w:rsid w:val="00B84F51"/>
    <w:rsid w:val="00B8558B"/>
    <w:rsid w:val="00B85BC3"/>
    <w:rsid w:val="00B85DA6"/>
    <w:rsid w:val="00B87D86"/>
    <w:rsid w:val="00B9032E"/>
    <w:rsid w:val="00B91969"/>
    <w:rsid w:val="00B91A0A"/>
    <w:rsid w:val="00B91FD7"/>
    <w:rsid w:val="00B92A22"/>
    <w:rsid w:val="00B93531"/>
    <w:rsid w:val="00B93843"/>
    <w:rsid w:val="00B93A4B"/>
    <w:rsid w:val="00B94612"/>
    <w:rsid w:val="00B94BBC"/>
    <w:rsid w:val="00B94D12"/>
    <w:rsid w:val="00B95397"/>
    <w:rsid w:val="00B95932"/>
    <w:rsid w:val="00B95C6D"/>
    <w:rsid w:val="00B9629A"/>
    <w:rsid w:val="00B9729B"/>
    <w:rsid w:val="00B97CB3"/>
    <w:rsid w:val="00BA256D"/>
    <w:rsid w:val="00BA35DA"/>
    <w:rsid w:val="00BA42BF"/>
    <w:rsid w:val="00BA5851"/>
    <w:rsid w:val="00BA6120"/>
    <w:rsid w:val="00BA788C"/>
    <w:rsid w:val="00BA7B9B"/>
    <w:rsid w:val="00BB0341"/>
    <w:rsid w:val="00BB12E4"/>
    <w:rsid w:val="00BB172D"/>
    <w:rsid w:val="00BB180B"/>
    <w:rsid w:val="00BB1918"/>
    <w:rsid w:val="00BB2275"/>
    <w:rsid w:val="00BB2B82"/>
    <w:rsid w:val="00BB2D0F"/>
    <w:rsid w:val="00BB37E8"/>
    <w:rsid w:val="00BB4411"/>
    <w:rsid w:val="00BB4DA3"/>
    <w:rsid w:val="00BB6937"/>
    <w:rsid w:val="00BB69D6"/>
    <w:rsid w:val="00BB6E2A"/>
    <w:rsid w:val="00BB71C1"/>
    <w:rsid w:val="00BB77BD"/>
    <w:rsid w:val="00BB7CE0"/>
    <w:rsid w:val="00BC0BFA"/>
    <w:rsid w:val="00BC0C9F"/>
    <w:rsid w:val="00BC1594"/>
    <w:rsid w:val="00BC21C0"/>
    <w:rsid w:val="00BC2D31"/>
    <w:rsid w:val="00BC2F6B"/>
    <w:rsid w:val="00BC2FCD"/>
    <w:rsid w:val="00BC405B"/>
    <w:rsid w:val="00BC4C74"/>
    <w:rsid w:val="00BC4E23"/>
    <w:rsid w:val="00BC54F9"/>
    <w:rsid w:val="00BC591B"/>
    <w:rsid w:val="00BC67C8"/>
    <w:rsid w:val="00BD061F"/>
    <w:rsid w:val="00BD109C"/>
    <w:rsid w:val="00BD17E4"/>
    <w:rsid w:val="00BD245E"/>
    <w:rsid w:val="00BD2782"/>
    <w:rsid w:val="00BD32A5"/>
    <w:rsid w:val="00BD3A32"/>
    <w:rsid w:val="00BD3CEA"/>
    <w:rsid w:val="00BD4D49"/>
    <w:rsid w:val="00BD5710"/>
    <w:rsid w:val="00BD6AA0"/>
    <w:rsid w:val="00BD6ABE"/>
    <w:rsid w:val="00BD7532"/>
    <w:rsid w:val="00BD7F2C"/>
    <w:rsid w:val="00BE1AB3"/>
    <w:rsid w:val="00BE1BE3"/>
    <w:rsid w:val="00BE1C71"/>
    <w:rsid w:val="00BE1D71"/>
    <w:rsid w:val="00BE25FF"/>
    <w:rsid w:val="00BE2ECB"/>
    <w:rsid w:val="00BE33A7"/>
    <w:rsid w:val="00BE4D2A"/>
    <w:rsid w:val="00BE653C"/>
    <w:rsid w:val="00BE742B"/>
    <w:rsid w:val="00BE7585"/>
    <w:rsid w:val="00BE791B"/>
    <w:rsid w:val="00BE7FE4"/>
    <w:rsid w:val="00BF1211"/>
    <w:rsid w:val="00BF1624"/>
    <w:rsid w:val="00BF39F3"/>
    <w:rsid w:val="00BF4099"/>
    <w:rsid w:val="00BF44C0"/>
    <w:rsid w:val="00BF5098"/>
    <w:rsid w:val="00BF5B79"/>
    <w:rsid w:val="00BF7454"/>
    <w:rsid w:val="00BF7DB8"/>
    <w:rsid w:val="00BF7F73"/>
    <w:rsid w:val="00C01C55"/>
    <w:rsid w:val="00C022FB"/>
    <w:rsid w:val="00C02300"/>
    <w:rsid w:val="00C028FD"/>
    <w:rsid w:val="00C0327A"/>
    <w:rsid w:val="00C0375E"/>
    <w:rsid w:val="00C03FDB"/>
    <w:rsid w:val="00C041F7"/>
    <w:rsid w:val="00C045A7"/>
    <w:rsid w:val="00C04F6E"/>
    <w:rsid w:val="00C05EA1"/>
    <w:rsid w:val="00C06691"/>
    <w:rsid w:val="00C07731"/>
    <w:rsid w:val="00C07944"/>
    <w:rsid w:val="00C07F29"/>
    <w:rsid w:val="00C10575"/>
    <w:rsid w:val="00C1059F"/>
    <w:rsid w:val="00C10BDC"/>
    <w:rsid w:val="00C11798"/>
    <w:rsid w:val="00C1468E"/>
    <w:rsid w:val="00C147FD"/>
    <w:rsid w:val="00C15470"/>
    <w:rsid w:val="00C15B49"/>
    <w:rsid w:val="00C163D0"/>
    <w:rsid w:val="00C16715"/>
    <w:rsid w:val="00C16B69"/>
    <w:rsid w:val="00C16D7B"/>
    <w:rsid w:val="00C17832"/>
    <w:rsid w:val="00C2043A"/>
    <w:rsid w:val="00C211F9"/>
    <w:rsid w:val="00C2348D"/>
    <w:rsid w:val="00C2402B"/>
    <w:rsid w:val="00C24088"/>
    <w:rsid w:val="00C24432"/>
    <w:rsid w:val="00C24986"/>
    <w:rsid w:val="00C24B20"/>
    <w:rsid w:val="00C24B67"/>
    <w:rsid w:val="00C2535C"/>
    <w:rsid w:val="00C25E6C"/>
    <w:rsid w:val="00C27559"/>
    <w:rsid w:val="00C27B44"/>
    <w:rsid w:val="00C30431"/>
    <w:rsid w:val="00C31317"/>
    <w:rsid w:val="00C31511"/>
    <w:rsid w:val="00C31E7E"/>
    <w:rsid w:val="00C31EF8"/>
    <w:rsid w:val="00C33346"/>
    <w:rsid w:val="00C33AA0"/>
    <w:rsid w:val="00C33C08"/>
    <w:rsid w:val="00C34912"/>
    <w:rsid w:val="00C35704"/>
    <w:rsid w:val="00C35FFF"/>
    <w:rsid w:val="00C36123"/>
    <w:rsid w:val="00C36298"/>
    <w:rsid w:val="00C36407"/>
    <w:rsid w:val="00C376C3"/>
    <w:rsid w:val="00C378D0"/>
    <w:rsid w:val="00C379E9"/>
    <w:rsid w:val="00C40304"/>
    <w:rsid w:val="00C41686"/>
    <w:rsid w:val="00C41B0C"/>
    <w:rsid w:val="00C41BFF"/>
    <w:rsid w:val="00C424CB"/>
    <w:rsid w:val="00C42574"/>
    <w:rsid w:val="00C42DDC"/>
    <w:rsid w:val="00C42FD7"/>
    <w:rsid w:val="00C430B2"/>
    <w:rsid w:val="00C43AE6"/>
    <w:rsid w:val="00C43C20"/>
    <w:rsid w:val="00C44303"/>
    <w:rsid w:val="00C4620F"/>
    <w:rsid w:val="00C4646D"/>
    <w:rsid w:val="00C506C4"/>
    <w:rsid w:val="00C50BB6"/>
    <w:rsid w:val="00C51100"/>
    <w:rsid w:val="00C512F8"/>
    <w:rsid w:val="00C5156C"/>
    <w:rsid w:val="00C52A42"/>
    <w:rsid w:val="00C534E1"/>
    <w:rsid w:val="00C53BC6"/>
    <w:rsid w:val="00C5491E"/>
    <w:rsid w:val="00C553A0"/>
    <w:rsid w:val="00C554E4"/>
    <w:rsid w:val="00C555D5"/>
    <w:rsid w:val="00C56589"/>
    <w:rsid w:val="00C572E4"/>
    <w:rsid w:val="00C573A2"/>
    <w:rsid w:val="00C573ED"/>
    <w:rsid w:val="00C57D1A"/>
    <w:rsid w:val="00C57EB8"/>
    <w:rsid w:val="00C60ADB"/>
    <w:rsid w:val="00C60EDA"/>
    <w:rsid w:val="00C61EB3"/>
    <w:rsid w:val="00C621FC"/>
    <w:rsid w:val="00C626C7"/>
    <w:rsid w:val="00C63713"/>
    <w:rsid w:val="00C64444"/>
    <w:rsid w:val="00C64DCD"/>
    <w:rsid w:val="00C65569"/>
    <w:rsid w:val="00C65EF7"/>
    <w:rsid w:val="00C70450"/>
    <w:rsid w:val="00C70965"/>
    <w:rsid w:val="00C70B4E"/>
    <w:rsid w:val="00C7136C"/>
    <w:rsid w:val="00C71C05"/>
    <w:rsid w:val="00C726CE"/>
    <w:rsid w:val="00C72FDA"/>
    <w:rsid w:val="00C733BD"/>
    <w:rsid w:val="00C735DF"/>
    <w:rsid w:val="00C73E42"/>
    <w:rsid w:val="00C74033"/>
    <w:rsid w:val="00C74609"/>
    <w:rsid w:val="00C7574C"/>
    <w:rsid w:val="00C76B22"/>
    <w:rsid w:val="00C76E67"/>
    <w:rsid w:val="00C80D8E"/>
    <w:rsid w:val="00C82A06"/>
    <w:rsid w:val="00C82CCC"/>
    <w:rsid w:val="00C83089"/>
    <w:rsid w:val="00C834DB"/>
    <w:rsid w:val="00C838EC"/>
    <w:rsid w:val="00C84175"/>
    <w:rsid w:val="00C85678"/>
    <w:rsid w:val="00C85A1B"/>
    <w:rsid w:val="00C864BE"/>
    <w:rsid w:val="00C86CCE"/>
    <w:rsid w:val="00C86E40"/>
    <w:rsid w:val="00C8720F"/>
    <w:rsid w:val="00C87480"/>
    <w:rsid w:val="00C87F77"/>
    <w:rsid w:val="00C9085B"/>
    <w:rsid w:val="00C9145E"/>
    <w:rsid w:val="00C91840"/>
    <w:rsid w:val="00C91CBF"/>
    <w:rsid w:val="00C93F8B"/>
    <w:rsid w:val="00C9408A"/>
    <w:rsid w:val="00C947C4"/>
    <w:rsid w:val="00C948C1"/>
    <w:rsid w:val="00C94C95"/>
    <w:rsid w:val="00C94FC7"/>
    <w:rsid w:val="00C9666E"/>
    <w:rsid w:val="00C966C5"/>
    <w:rsid w:val="00C96CA3"/>
    <w:rsid w:val="00CA1DB3"/>
    <w:rsid w:val="00CA212C"/>
    <w:rsid w:val="00CA2BC3"/>
    <w:rsid w:val="00CA4351"/>
    <w:rsid w:val="00CA4FA6"/>
    <w:rsid w:val="00CA557E"/>
    <w:rsid w:val="00CA60D1"/>
    <w:rsid w:val="00CA6372"/>
    <w:rsid w:val="00CA6F6B"/>
    <w:rsid w:val="00CA7162"/>
    <w:rsid w:val="00CA78A3"/>
    <w:rsid w:val="00CA7B54"/>
    <w:rsid w:val="00CB04B7"/>
    <w:rsid w:val="00CB2541"/>
    <w:rsid w:val="00CB2793"/>
    <w:rsid w:val="00CB284A"/>
    <w:rsid w:val="00CB2E58"/>
    <w:rsid w:val="00CB41A1"/>
    <w:rsid w:val="00CB484B"/>
    <w:rsid w:val="00CB4D34"/>
    <w:rsid w:val="00CB5DE2"/>
    <w:rsid w:val="00CB6647"/>
    <w:rsid w:val="00CB67B3"/>
    <w:rsid w:val="00CB6DDE"/>
    <w:rsid w:val="00CB6E2B"/>
    <w:rsid w:val="00CB705E"/>
    <w:rsid w:val="00CB72DE"/>
    <w:rsid w:val="00CC0DD0"/>
    <w:rsid w:val="00CC0E5F"/>
    <w:rsid w:val="00CC106D"/>
    <w:rsid w:val="00CC12D0"/>
    <w:rsid w:val="00CC31F5"/>
    <w:rsid w:val="00CC3E29"/>
    <w:rsid w:val="00CC3E3B"/>
    <w:rsid w:val="00CC42A1"/>
    <w:rsid w:val="00CC4A4C"/>
    <w:rsid w:val="00CC4FC1"/>
    <w:rsid w:val="00CC5D2E"/>
    <w:rsid w:val="00CC76F4"/>
    <w:rsid w:val="00CC7F5D"/>
    <w:rsid w:val="00CD0DB9"/>
    <w:rsid w:val="00CD0DC6"/>
    <w:rsid w:val="00CD0FCB"/>
    <w:rsid w:val="00CD1DA7"/>
    <w:rsid w:val="00CD2A6F"/>
    <w:rsid w:val="00CD2D8F"/>
    <w:rsid w:val="00CD3C62"/>
    <w:rsid w:val="00CD4665"/>
    <w:rsid w:val="00CD4D45"/>
    <w:rsid w:val="00CD5CDB"/>
    <w:rsid w:val="00CD6522"/>
    <w:rsid w:val="00CD6E24"/>
    <w:rsid w:val="00CD74BE"/>
    <w:rsid w:val="00CD7A72"/>
    <w:rsid w:val="00CE0008"/>
    <w:rsid w:val="00CE145C"/>
    <w:rsid w:val="00CE14C2"/>
    <w:rsid w:val="00CE2913"/>
    <w:rsid w:val="00CE2FFF"/>
    <w:rsid w:val="00CE3103"/>
    <w:rsid w:val="00CE31A3"/>
    <w:rsid w:val="00CE33D8"/>
    <w:rsid w:val="00CE34F9"/>
    <w:rsid w:val="00CE39E4"/>
    <w:rsid w:val="00CE3A35"/>
    <w:rsid w:val="00CE3BE1"/>
    <w:rsid w:val="00CE4058"/>
    <w:rsid w:val="00CE411F"/>
    <w:rsid w:val="00CE414F"/>
    <w:rsid w:val="00CE4641"/>
    <w:rsid w:val="00CE5287"/>
    <w:rsid w:val="00CE5507"/>
    <w:rsid w:val="00CE6566"/>
    <w:rsid w:val="00CE6AC1"/>
    <w:rsid w:val="00CE7B16"/>
    <w:rsid w:val="00CE7F56"/>
    <w:rsid w:val="00CF06C5"/>
    <w:rsid w:val="00CF0E30"/>
    <w:rsid w:val="00CF16D1"/>
    <w:rsid w:val="00CF1A8E"/>
    <w:rsid w:val="00CF2C78"/>
    <w:rsid w:val="00CF31F0"/>
    <w:rsid w:val="00CF4BB0"/>
    <w:rsid w:val="00CF5D33"/>
    <w:rsid w:val="00CF6D9A"/>
    <w:rsid w:val="00CF7AB3"/>
    <w:rsid w:val="00CF7C35"/>
    <w:rsid w:val="00CF7CDA"/>
    <w:rsid w:val="00D00A02"/>
    <w:rsid w:val="00D00CC7"/>
    <w:rsid w:val="00D010A6"/>
    <w:rsid w:val="00D0120A"/>
    <w:rsid w:val="00D029A2"/>
    <w:rsid w:val="00D02BB0"/>
    <w:rsid w:val="00D03E5E"/>
    <w:rsid w:val="00D05BF5"/>
    <w:rsid w:val="00D05F99"/>
    <w:rsid w:val="00D068B3"/>
    <w:rsid w:val="00D06E82"/>
    <w:rsid w:val="00D07264"/>
    <w:rsid w:val="00D10DB4"/>
    <w:rsid w:val="00D11947"/>
    <w:rsid w:val="00D1201D"/>
    <w:rsid w:val="00D12241"/>
    <w:rsid w:val="00D12E29"/>
    <w:rsid w:val="00D1309D"/>
    <w:rsid w:val="00D13377"/>
    <w:rsid w:val="00D13DD4"/>
    <w:rsid w:val="00D14180"/>
    <w:rsid w:val="00D147CE"/>
    <w:rsid w:val="00D14CC4"/>
    <w:rsid w:val="00D167E4"/>
    <w:rsid w:val="00D1689F"/>
    <w:rsid w:val="00D17522"/>
    <w:rsid w:val="00D1755F"/>
    <w:rsid w:val="00D17613"/>
    <w:rsid w:val="00D17A8A"/>
    <w:rsid w:val="00D20C34"/>
    <w:rsid w:val="00D210F3"/>
    <w:rsid w:val="00D22793"/>
    <w:rsid w:val="00D22E9D"/>
    <w:rsid w:val="00D230C3"/>
    <w:rsid w:val="00D23232"/>
    <w:rsid w:val="00D2365D"/>
    <w:rsid w:val="00D23FBB"/>
    <w:rsid w:val="00D24D10"/>
    <w:rsid w:val="00D2553B"/>
    <w:rsid w:val="00D26BF4"/>
    <w:rsid w:val="00D26C87"/>
    <w:rsid w:val="00D304EA"/>
    <w:rsid w:val="00D312BA"/>
    <w:rsid w:val="00D31A81"/>
    <w:rsid w:val="00D3253C"/>
    <w:rsid w:val="00D32C7A"/>
    <w:rsid w:val="00D33A44"/>
    <w:rsid w:val="00D34548"/>
    <w:rsid w:val="00D34EE7"/>
    <w:rsid w:val="00D34FDE"/>
    <w:rsid w:val="00D362DC"/>
    <w:rsid w:val="00D36E56"/>
    <w:rsid w:val="00D412E4"/>
    <w:rsid w:val="00D4138A"/>
    <w:rsid w:val="00D41580"/>
    <w:rsid w:val="00D42327"/>
    <w:rsid w:val="00D4271F"/>
    <w:rsid w:val="00D42770"/>
    <w:rsid w:val="00D427B4"/>
    <w:rsid w:val="00D42F1E"/>
    <w:rsid w:val="00D43F3F"/>
    <w:rsid w:val="00D44091"/>
    <w:rsid w:val="00D44210"/>
    <w:rsid w:val="00D4499A"/>
    <w:rsid w:val="00D44BA1"/>
    <w:rsid w:val="00D457F6"/>
    <w:rsid w:val="00D4774C"/>
    <w:rsid w:val="00D50CD6"/>
    <w:rsid w:val="00D5117B"/>
    <w:rsid w:val="00D512EC"/>
    <w:rsid w:val="00D51A53"/>
    <w:rsid w:val="00D51ACB"/>
    <w:rsid w:val="00D525EE"/>
    <w:rsid w:val="00D526A4"/>
    <w:rsid w:val="00D526DE"/>
    <w:rsid w:val="00D52F4D"/>
    <w:rsid w:val="00D53034"/>
    <w:rsid w:val="00D54D34"/>
    <w:rsid w:val="00D5545A"/>
    <w:rsid w:val="00D5683E"/>
    <w:rsid w:val="00D57327"/>
    <w:rsid w:val="00D573D9"/>
    <w:rsid w:val="00D60265"/>
    <w:rsid w:val="00D6194A"/>
    <w:rsid w:val="00D62A44"/>
    <w:rsid w:val="00D62D16"/>
    <w:rsid w:val="00D63C02"/>
    <w:rsid w:val="00D63D40"/>
    <w:rsid w:val="00D63F83"/>
    <w:rsid w:val="00D64157"/>
    <w:rsid w:val="00D64EE3"/>
    <w:rsid w:val="00D64F5F"/>
    <w:rsid w:val="00D6502B"/>
    <w:rsid w:val="00D657D7"/>
    <w:rsid w:val="00D6625F"/>
    <w:rsid w:val="00D66342"/>
    <w:rsid w:val="00D67061"/>
    <w:rsid w:val="00D670D6"/>
    <w:rsid w:val="00D67AFA"/>
    <w:rsid w:val="00D67E75"/>
    <w:rsid w:val="00D702E7"/>
    <w:rsid w:val="00D7110B"/>
    <w:rsid w:val="00D72193"/>
    <w:rsid w:val="00D721F6"/>
    <w:rsid w:val="00D72EAF"/>
    <w:rsid w:val="00D7320F"/>
    <w:rsid w:val="00D735AD"/>
    <w:rsid w:val="00D74A98"/>
    <w:rsid w:val="00D74C91"/>
    <w:rsid w:val="00D7509C"/>
    <w:rsid w:val="00D75178"/>
    <w:rsid w:val="00D753EB"/>
    <w:rsid w:val="00D76157"/>
    <w:rsid w:val="00D7674E"/>
    <w:rsid w:val="00D77AFB"/>
    <w:rsid w:val="00D81E32"/>
    <w:rsid w:val="00D82418"/>
    <w:rsid w:val="00D832C3"/>
    <w:rsid w:val="00D83400"/>
    <w:rsid w:val="00D83B01"/>
    <w:rsid w:val="00D83C5F"/>
    <w:rsid w:val="00D846B1"/>
    <w:rsid w:val="00D849E9"/>
    <w:rsid w:val="00D850E3"/>
    <w:rsid w:val="00D856B9"/>
    <w:rsid w:val="00D866BF"/>
    <w:rsid w:val="00D90490"/>
    <w:rsid w:val="00D905AA"/>
    <w:rsid w:val="00D90F28"/>
    <w:rsid w:val="00D92F7C"/>
    <w:rsid w:val="00D9391A"/>
    <w:rsid w:val="00D9411F"/>
    <w:rsid w:val="00D94837"/>
    <w:rsid w:val="00D953DE"/>
    <w:rsid w:val="00D95505"/>
    <w:rsid w:val="00D95EB9"/>
    <w:rsid w:val="00D96976"/>
    <w:rsid w:val="00D96E23"/>
    <w:rsid w:val="00D97D62"/>
    <w:rsid w:val="00DA0A54"/>
    <w:rsid w:val="00DA1B15"/>
    <w:rsid w:val="00DA1CA6"/>
    <w:rsid w:val="00DA2973"/>
    <w:rsid w:val="00DA332B"/>
    <w:rsid w:val="00DA3554"/>
    <w:rsid w:val="00DA3AF6"/>
    <w:rsid w:val="00DA3BAA"/>
    <w:rsid w:val="00DA4AA1"/>
    <w:rsid w:val="00DA5BE5"/>
    <w:rsid w:val="00DA649F"/>
    <w:rsid w:val="00DA7196"/>
    <w:rsid w:val="00DA756C"/>
    <w:rsid w:val="00DA7A5C"/>
    <w:rsid w:val="00DA7F7E"/>
    <w:rsid w:val="00DB0420"/>
    <w:rsid w:val="00DB0802"/>
    <w:rsid w:val="00DB11BC"/>
    <w:rsid w:val="00DB1EF4"/>
    <w:rsid w:val="00DB2AA2"/>
    <w:rsid w:val="00DB325C"/>
    <w:rsid w:val="00DB498F"/>
    <w:rsid w:val="00DB49E6"/>
    <w:rsid w:val="00DB4C6D"/>
    <w:rsid w:val="00DB5998"/>
    <w:rsid w:val="00DB5A48"/>
    <w:rsid w:val="00DB5E37"/>
    <w:rsid w:val="00DB627C"/>
    <w:rsid w:val="00DB6FD0"/>
    <w:rsid w:val="00DB79A0"/>
    <w:rsid w:val="00DB7E8A"/>
    <w:rsid w:val="00DC007B"/>
    <w:rsid w:val="00DC0382"/>
    <w:rsid w:val="00DC18FC"/>
    <w:rsid w:val="00DC1ED1"/>
    <w:rsid w:val="00DC28A3"/>
    <w:rsid w:val="00DC2A96"/>
    <w:rsid w:val="00DC2E79"/>
    <w:rsid w:val="00DC40E7"/>
    <w:rsid w:val="00DC46A7"/>
    <w:rsid w:val="00DC5460"/>
    <w:rsid w:val="00DC5A28"/>
    <w:rsid w:val="00DC5A89"/>
    <w:rsid w:val="00DC5BD1"/>
    <w:rsid w:val="00DC6128"/>
    <w:rsid w:val="00DC6266"/>
    <w:rsid w:val="00DC79E9"/>
    <w:rsid w:val="00DD07D1"/>
    <w:rsid w:val="00DD1331"/>
    <w:rsid w:val="00DD1AD0"/>
    <w:rsid w:val="00DD27E1"/>
    <w:rsid w:val="00DD3BEE"/>
    <w:rsid w:val="00DD4352"/>
    <w:rsid w:val="00DD47FF"/>
    <w:rsid w:val="00DD4AC3"/>
    <w:rsid w:val="00DD6557"/>
    <w:rsid w:val="00DD737F"/>
    <w:rsid w:val="00DD739F"/>
    <w:rsid w:val="00DE0150"/>
    <w:rsid w:val="00DE1B04"/>
    <w:rsid w:val="00DE2576"/>
    <w:rsid w:val="00DE2CFB"/>
    <w:rsid w:val="00DE33E8"/>
    <w:rsid w:val="00DE5B99"/>
    <w:rsid w:val="00DE5EB7"/>
    <w:rsid w:val="00DE6558"/>
    <w:rsid w:val="00DE680A"/>
    <w:rsid w:val="00DE6A66"/>
    <w:rsid w:val="00DF089B"/>
    <w:rsid w:val="00DF0D96"/>
    <w:rsid w:val="00DF172C"/>
    <w:rsid w:val="00DF1FC7"/>
    <w:rsid w:val="00DF2037"/>
    <w:rsid w:val="00DF23D0"/>
    <w:rsid w:val="00DF293D"/>
    <w:rsid w:val="00DF3228"/>
    <w:rsid w:val="00DF3C81"/>
    <w:rsid w:val="00DF4925"/>
    <w:rsid w:val="00DF4AD8"/>
    <w:rsid w:val="00DF5066"/>
    <w:rsid w:val="00DF5C0B"/>
    <w:rsid w:val="00DF5D25"/>
    <w:rsid w:val="00DF6F5C"/>
    <w:rsid w:val="00DF7770"/>
    <w:rsid w:val="00DF7ADF"/>
    <w:rsid w:val="00E005B9"/>
    <w:rsid w:val="00E007B7"/>
    <w:rsid w:val="00E0109F"/>
    <w:rsid w:val="00E0389E"/>
    <w:rsid w:val="00E04472"/>
    <w:rsid w:val="00E069AE"/>
    <w:rsid w:val="00E1146F"/>
    <w:rsid w:val="00E11E3D"/>
    <w:rsid w:val="00E12420"/>
    <w:rsid w:val="00E12464"/>
    <w:rsid w:val="00E1301A"/>
    <w:rsid w:val="00E1351B"/>
    <w:rsid w:val="00E13DF7"/>
    <w:rsid w:val="00E149E5"/>
    <w:rsid w:val="00E14F41"/>
    <w:rsid w:val="00E152FA"/>
    <w:rsid w:val="00E157FA"/>
    <w:rsid w:val="00E15B7E"/>
    <w:rsid w:val="00E1699A"/>
    <w:rsid w:val="00E16FB1"/>
    <w:rsid w:val="00E17FDC"/>
    <w:rsid w:val="00E201B0"/>
    <w:rsid w:val="00E21076"/>
    <w:rsid w:val="00E2187D"/>
    <w:rsid w:val="00E21FAF"/>
    <w:rsid w:val="00E22819"/>
    <w:rsid w:val="00E24188"/>
    <w:rsid w:val="00E2453F"/>
    <w:rsid w:val="00E250BC"/>
    <w:rsid w:val="00E25935"/>
    <w:rsid w:val="00E266AA"/>
    <w:rsid w:val="00E27CF6"/>
    <w:rsid w:val="00E27E65"/>
    <w:rsid w:val="00E30545"/>
    <w:rsid w:val="00E313E0"/>
    <w:rsid w:val="00E31455"/>
    <w:rsid w:val="00E31998"/>
    <w:rsid w:val="00E329D9"/>
    <w:rsid w:val="00E33D56"/>
    <w:rsid w:val="00E34097"/>
    <w:rsid w:val="00E34EE4"/>
    <w:rsid w:val="00E35678"/>
    <w:rsid w:val="00E35733"/>
    <w:rsid w:val="00E35BBF"/>
    <w:rsid w:val="00E367F4"/>
    <w:rsid w:val="00E368CC"/>
    <w:rsid w:val="00E36D50"/>
    <w:rsid w:val="00E36DB8"/>
    <w:rsid w:val="00E36E93"/>
    <w:rsid w:val="00E3728E"/>
    <w:rsid w:val="00E37510"/>
    <w:rsid w:val="00E40179"/>
    <w:rsid w:val="00E41483"/>
    <w:rsid w:val="00E4203D"/>
    <w:rsid w:val="00E420A8"/>
    <w:rsid w:val="00E421EC"/>
    <w:rsid w:val="00E4265A"/>
    <w:rsid w:val="00E43D1D"/>
    <w:rsid w:val="00E457ED"/>
    <w:rsid w:val="00E50EF9"/>
    <w:rsid w:val="00E5138D"/>
    <w:rsid w:val="00E5234F"/>
    <w:rsid w:val="00E52A47"/>
    <w:rsid w:val="00E5387D"/>
    <w:rsid w:val="00E55573"/>
    <w:rsid w:val="00E55805"/>
    <w:rsid w:val="00E55E62"/>
    <w:rsid w:val="00E560EE"/>
    <w:rsid w:val="00E56FD8"/>
    <w:rsid w:val="00E5714E"/>
    <w:rsid w:val="00E57952"/>
    <w:rsid w:val="00E60D48"/>
    <w:rsid w:val="00E60F54"/>
    <w:rsid w:val="00E614D5"/>
    <w:rsid w:val="00E61D95"/>
    <w:rsid w:val="00E6252B"/>
    <w:rsid w:val="00E62C7F"/>
    <w:rsid w:val="00E62CC2"/>
    <w:rsid w:val="00E633E9"/>
    <w:rsid w:val="00E638C7"/>
    <w:rsid w:val="00E63B9A"/>
    <w:rsid w:val="00E63EDF"/>
    <w:rsid w:val="00E64BB7"/>
    <w:rsid w:val="00E64E6F"/>
    <w:rsid w:val="00E6528E"/>
    <w:rsid w:val="00E666D2"/>
    <w:rsid w:val="00E674F9"/>
    <w:rsid w:val="00E67CD5"/>
    <w:rsid w:val="00E70108"/>
    <w:rsid w:val="00E7023F"/>
    <w:rsid w:val="00E70E06"/>
    <w:rsid w:val="00E71AB2"/>
    <w:rsid w:val="00E72CEB"/>
    <w:rsid w:val="00E731B6"/>
    <w:rsid w:val="00E737C1"/>
    <w:rsid w:val="00E73DAC"/>
    <w:rsid w:val="00E7481A"/>
    <w:rsid w:val="00E74907"/>
    <w:rsid w:val="00E75643"/>
    <w:rsid w:val="00E75876"/>
    <w:rsid w:val="00E76890"/>
    <w:rsid w:val="00E778B3"/>
    <w:rsid w:val="00E77BB8"/>
    <w:rsid w:val="00E809DE"/>
    <w:rsid w:val="00E8180D"/>
    <w:rsid w:val="00E81936"/>
    <w:rsid w:val="00E81DE5"/>
    <w:rsid w:val="00E81F45"/>
    <w:rsid w:val="00E8238E"/>
    <w:rsid w:val="00E83C99"/>
    <w:rsid w:val="00E84C08"/>
    <w:rsid w:val="00E85743"/>
    <w:rsid w:val="00E85FC4"/>
    <w:rsid w:val="00E86421"/>
    <w:rsid w:val="00E865D2"/>
    <w:rsid w:val="00E86D31"/>
    <w:rsid w:val="00E86F84"/>
    <w:rsid w:val="00E87018"/>
    <w:rsid w:val="00E87170"/>
    <w:rsid w:val="00E878A2"/>
    <w:rsid w:val="00E87D3C"/>
    <w:rsid w:val="00E9025B"/>
    <w:rsid w:val="00E903E0"/>
    <w:rsid w:val="00E9095E"/>
    <w:rsid w:val="00E9193A"/>
    <w:rsid w:val="00E92C58"/>
    <w:rsid w:val="00E933B9"/>
    <w:rsid w:val="00E93498"/>
    <w:rsid w:val="00E9466E"/>
    <w:rsid w:val="00E94E5B"/>
    <w:rsid w:val="00E95D77"/>
    <w:rsid w:val="00E962D9"/>
    <w:rsid w:val="00E96C8E"/>
    <w:rsid w:val="00E97DFE"/>
    <w:rsid w:val="00E97E14"/>
    <w:rsid w:val="00E97FAC"/>
    <w:rsid w:val="00EA0E9B"/>
    <w:rsid w:val="00EA1FDB"/>
    <w:rsid w:val="00EA24DC"/>
    <w:rsid w:val="00EA2CE2"/>
    <w:rsid w:val="00EA2F55"/>
    <w:rsid w:val="00EA33AC"/>
    <w:rsid w:val="00EA381A"/>
    <w:rsid w:val="00EA4DD1"/>
    <w:rsid w:val="00EA51BB"/>
    <w:rsid w:val="00EA67A0"/>
    <w:rsid w:val="00EA6CCB"/>
    <w:rsid w:val="00EA6CDE"/>
    <w:rsid w:val="00EA6FDC"/>
    <w:rsid w:val="00EA7319"/>
    <w:rsid w:val="00EB049D"/>
    <w:rsid w:val="00EB058E"/>
    <w:rsid w:val="00EB07BD"/>
    <w:rsid w:val="00EB0C61"/>
    <w:rsid w:val="00EB113F"/>
    <w:rsid w:val="00EB1965"/>
    <w:rsid w:val="00EB1A2B"/>
    <w:rsid w:val="00EB1FA0"/>
    <w:rsid w:val="00EB1FA4"/>
    <w:rsid w:val="00EB2663"/>
    <w:rsid w:val="00EB2B33"/>
    <w:rsid w:val="00EB2D3F"/>
    <w:rsid w:val="00EB2EC6"/>
    <w:rsid w:val="00EB3061"/>
    <w:rsid w:val="00EB402C"/>
    <w:rsid w:val="00EB4377"/>
    <w:rsid w:val="00EB58C7"/>
    <w:rsid w:val="00EB5B60"/>
    <w:rsid w:val="00EB5E6D"/>
    <w:rsid w:val="00EB68E0"/>
    <w:rsid w:val="00EB6A9B"/>
    <w:rsid w:val="00EB6BC8"/>
    <w:rsid w:val="00EB6F30"/>
    <w:rsid w:val="00EB6F45"/>
    <w:rsid w:val="00EB76BD"/>
    <w:rsid w:val="00EC10D1"/>
    <w:rsid w:val="00EC1185"/>
    <w:rsid w:val="00EC1349"/>
    <w:rsid w:val="00EC14B4"/>
    <w:rsid w:val="00EC1C92"/>
    <w:rsid w:val="00EC245F"/>
    <w:rsid w:val="00EC2687"/>
    <w:rsid w:val="00EC3295"/>
    <w:rsid w:val="00EC32B2"/>
    <w:rsid w:val="00EC3D87"/>
    <w:rsid w:val="00EC438E"/>
    <w:rsid w:val="00EC4A81"/>
    <w:rsid w:val="00EC5D12"/>
    <w:rsid w:val="00EC5DDA"/>
    <w:rsid w:val="00EC6120"/>
    <w:rsid w:val="00EC7367"/>
    <w:rsid w:val="00EC75C7"/>
    <w:rsid w:val="00EC7FA0"/>
    <w:rsid w:val="00ED0D63"/>
    <w:rsid w:val="00ED15DB"/>
    <w:rsid w:val="00ED17C4"/>
    <w:rsid w:val="00ED238F"/>
    <w:rsid w:val="00ED3043"/>
    <w:rsid w:val="00ED31D4"/>
    <w:rsid w:val="00ED3558"/>
    <w:rsid w:val="00ED3EFC"/>
    <w:rsid w:val="00ED4951"/>
    <w:rsid w:val="00ED4B12"/>
    <w:rsid w:val="00ED4EBB"/>
    <w:rsid w:val="00ED6E3F"/>
    <w:rsid w:val="00ED768F"/>
    <w:rsid w:val="00ED783E"/>
    <w:rsid w:val="00EE02D1"/>
    <w:rsid w:val="00EE062F"/>
    <w:rsid w:val="00EE0F87"/>
    <w:rsid w:val="00EE1402"/>
    <w:rsid w:val="00EE391D"/>
    <w:rsid w:val="00EE3C20"/>
    <w:rsid w:val="00EE3D5A"/>
    <w:rsid w:val="00EE3F2C"/>
    <w:rsid w:val="00EE443B"/>
    <w:rsid w:val="00EE45FB"/>
    <w:rsid w:val="00EE593D"/>
    <w:rsid w:val="00EE5A5F"/>
    <w:rsid w:val="00EE5E3B"/>
    <w:rsid w:val="00EE662D"/>
    <w:rsid w:val="00EE6743"/>
    <w:rsid w:val="00EF1876"/>
    <w:rsid w:val="00EF1982"/>
    <w:rsid w:val="00EF3405"/>
    <w:rsid w:val="00EF3B7B"/>
    <w:rsid w:val="00EF3FB4"/>
    <w:rsid w:val="00EF4294"/>
    <w:rsid w:val="00EF49B3"/>
    <w:rsid w:val="00EF534D"/>
    <w:rsid w:val="00EF6014"/>
    <w:rsid w:val="00EF6D13"/>
    <w:rsid w:val="00EF72FD"/>
    <w:rsid w:val="00EF7A70"/>
    <w:rsid w:val="00F00A43"/>
    <w:rsid w:val="00F00EB4"/>
    <w:rsid w:val="00F01350"/>
    <w:rsid w:val="00F013E0"/>
    <w:rsid w:val="00F01995"/>
    <w:rsid w:val="00F01A69"/>
    <w:rsid w:val="00F02075"/>
    <w:rsid w:val="00F02A8A"/>
    <w:rsid w:val="00F03819"/>
    <w:rsid w:val="00F04242"/>
    <w:rsid w:val="00F042FF"/>
    <w:rsid w:val="00F04839"/>
    <w:rsid w:val="00F0683F"/>
    <w:rsid w:val="00F06C6D"/>
    <w:rsid w:val="00F07265"/>
    <w:rsid w:val="00F07352"/>
    <w:rsid w:val="00F07D9D"/>
    <w:rsid w:val="00F111FE"/>
    <w:rsid w:val="00F116C9"/>
    <w:rsid w:val="00F11B96"/>
    <w:rsid w:val="00F12220"/>
    <w:rsid w:val="00F123B0"/>
    <w:rsid w:val="00F13129"/>
    <w:rsid w:val="00F13870"/>
    <w:rsid w:val="00F13B8A"/>
    <w:rsid w:val="00F14C57"/>
    <w:rsid w:val="00F162E1"/>
    <w:rsid w:val="00F17BBC"/>
    <w:rsid w:val="00F21264"/>
    <w:rsid w:val="00F2150E"/>
    <w:rsid w:val="00F22337"/>
    <w:rsid w:val="00F22491"/>
    <w:rsid w:val="00F231D0"/>
    <w:rsid w:val="00F23E05"/>
    <w:rsid w:val="00F24805"/>
    <w:rsid w:val="00F24F5F"/>
    <w:rsid w:val="00F24F9E"/>
    <w:rsid w:val="00F25344"/>
    <w:rsid w:val="00F254BB"/>
    <w:rsid w:val="00F2558C"/>
    <w:rsid w:val="00F25A6C"/>
    <w:rsid w:val="00F2622F"/>
    <w:rsid w:val="00F26299"/>
    <w:rsid w:val="00F267A1"/>
    <w:rsid w:val="00F26AE9"/>
    <w:rsid w:val="00F26B8C"/>
    <w:rsid w:val="00F26D37"/>
    <w:rsid w:val="00F277BB"/>
    <w:rsid w:val="00F30468"/>
    <w:rsid w:val="00F308DC"/>
    <w:rsid w:val="00F30A42"/>
    <w:rsid w:val="00F317F9"/>
    <w:rsid w:val="00F31C2B"/>
    <w:rsid w:val="00F31CD0"/>
    <w:rsid w:val="00F31EA6"/>
    <w:rsid w:val="00F33490"/>
    <w:rsid w:val="00F334AA"/>
    <w:rsid w:val="00F34906"/>
    <w:rsid w:val="00F3503E"/>
    <w:rsid w:val="00F35B3C"/>
    <w:rsid w:val="00F3604F"/>
    <w:rsid w:val="00F36AF5"/>
    <w:rsid w:val="00F370EE"/>
    <w:rsid w:val="00F374A2"/>
    <w:rsid w:val="00F37A2F"/>
    <w:rsid w:val="00F37CAC"/>
    <w:rsid w:val="00F37E7B"/>
    <w:rsid w:val="00F418E4"/>
    <w:rsid w:val="00F42117"/>
    <w:rsid w:val="00F42713"/>
    <w:rsid w:val="00F433FC"/>
    <w:rsid w:val="00F435C9"/>
    <w:rsid w:val="00F435DB"/>
    <w:rsid w:val="00F44DF0"/>
    <w:rsid w:val="00F45B41"/>
    <w:rsid w:val="00F4635C"/>
    <w:rsid w:val="00F46772"/>
    <w:rsid w:val="00F471FE"/>
    <w:rsid w:val="00F50F11"/>
    <w:rsid w:val="00F52F27"/>
    <w:rsid w:val="00F53428"/>
    <w:rsid w:val="00F53C0D"/>
    <w:rsid w:val="00F53F73"/>
    <w:rsid w:val="00F54997"/>
    <w:rsid w:val="00F54CF4"/>
    <w:rsid w:val="00F54D6E"/>
    <w:rsid w:val="00F54F44"/>
    <w:rsid w:val="00F55609"/>
    <w:rsid w:val="00F558C0"/>
    <w:rsid w:val="00F559C5"/>
    <w:rsid w:val="00F55CB3"/>
    <w:rsid w:val="00F55F86"/>
    <w:rsid w:val="00F56723"/>
    <w:rsid w:val="00F573A6"/>
    <w:rsid w:val="00F573DA"/>
    <w:rsid w:val="00F57AB4"/>
    <w:rsid w:val="00F57DAF"/>
    <w:rsid w:val="00F601DA"/>
    <w:rsid w:val="00F60283"/>
    <w:rsid w:val="00F6064B"/>
    <w:rsid w:val="00F617D8"/>
    <w:rsid w:val="00F61BD9"/>
    <w:rsid w:val="00F62ABC"/>
    <w:rsid w:val="00F6301E"/>
    <w:rsid w:val="00F635BB"/>
    <w:rsid w:val="00F63BC2"/>
    <w:rsid w:val="00F64F75"/>
    <w:rsid w:val="00F654A3"/>
    <w:rsid w:val="00F65A79"/>
    <w:rsid w:val="00F65B09"/>
    <w:rsid w:val="00F66E3E"/>
    <w:rsid w:val="00F66E49"/>
    <w:rsid w:val="00F66FC7"/>
    <w:rsid w:val="00F674CD"/>
    <w:rsid w:val="00F67E37"/>
    <w:rsid w:val="00F71499"/>
    <w:rsid w:val="00F715E7"/>
    <w:rsid w:val="00F71D02"/>
    <w:rsid w:val="00F71DDF"/>
    <w:rsid w:val="00F739DC"/>
    <w:rsid w:val="00F73CF6"/>
    <w:rsid w:val="00F748FF"/>
    <w:rsid w:val="00F74B53"/>
    <w:rsid w:val="00F74DB7"/>
    <w:rsid w:val="00F75E5D"/>
    <w:rsid w:val="00F7628A"/>
    <w:rsid w:val="00F76BC0"/>
    <w:rsid w:val="00F77B5E"/>
    <w:rsid w:val="00F80329"/>
    <w:rsid w:val="00F80577"/>
    <w:rsid w:val="00F80973"/>
    <w:rsid w:val="00F81C00"/>
    <w:rsid w:val="00F82213"/>
    <w:rsid w:val="00F82B96"/>
    <w:rsid w:val="00F82ED8"/>
    <w:rsid w:val="00F82F2C"/>
    <w:rsid w:val="00F83869"/>
    <w:rsid w:val="00F84D58"/>
    <w:rsid w:val="00F86932"/>
    <w:rsid w:val="00F87329"/>
    <w:rsid w:val="00F903DD"/>
    <w:rsid w:val="00F90952"/>
    <w:rsid w:val="00F9164E"/>
    <w:rsid w:val="00F91F68"/>
    <w:rsid w:val="00F921C1"/>
    <w:rsid w:val="00F93C89"/>
    <w:rsid w:val="00F946BD"/>
    <w:rsid w:val="00F949A8"/>
    <w:rsid w:val="00F95386"/>
    <w:rsid w:val="00F964CA"/>
    <w:rsid w:val="00F965AE"/>
    <w:rsid w:val="00F97688"/>
    <w:rsid w:val="00F97D2B"/>
    <w:rsid w:val="00FA0ACF"/>
    <w:rsid w:val="00FA1155"/>
    <w:rsid w:val="00FA18CB"/>
    <w:rsid w:val="00FA28CE"/>
    <w:rsid w:val="00FA311C"/>
    <w:rsid w:val="00FA352E"/>
    <w:rsid w:val="00FA3BE9"/>
    <w:rsid w:val="00FA3F95"/>
    <w:rsid w:val="00FA4232"/>
    <w:rsid w:val="00FA59CB"/>
    <w:rsid w:val="00FA6807"/>
    <w:rsid w:val="00FA728B"/>
    <w:rsid w:val="00FB15C1"/>
    <w:rsid w:val="00FB19CE"/>
    <w:rsid w:val="00FB26F5"/>
    <w:rsid w:val="00FB338A"/>
    <w:rsid w:val="00FB36B0"/>
    <w:rsid w:val="00FB4B86"/>
    <w:rsid w:val="00FB5139"/>
    <w:rsid w:val="00FB65CE"/>
    <w:rsid w:val="00FB70E1"/>
    <w:rsid w:val="00FB7757"/>
    <w:rsid w:val="00FB7AD7"/>
    <w:rsid w:val="00FC09A3"/>
    <w:rsid w:val="00FC0BD1"/>
    <w:rsid w:val="00FC0D7F"/>
    <w:rsid w:val="00FC2C91"/>
    <w:rsid w:val="00FC2D0A"/>
    <w:rsid w:val="00FC3202"/>
    <w:rsid w:val="00FC488B"/>
    <w:rsid w:val="00FC5253"/>
    <w:rsid w:val="00FC5544"/>
    <w:rsid w:val="00FC5A60"/>
    <w:rsid w:val="00FC6AE2"/>
    <w:rsid w:val="00FD0374"/>
    <w:rsid w:val="00FD0B6F"/>
    <w:rsid w:val="00FD0CD0"/>
    <w:rsid w:val="00FD1F80"/>
    <w:rsid w:val="00FD2134"/>
    <w:rsid w:val="00FD22DE"/>
    <w:rsid w:val="00FD2525"/>
    <w:rsid w:val="00FD2AAD"/>
    <w:rsid w:val="00FD3197"/>
    <w:rsid w:val="00FD326C"/>
    <w:rsid w:val="00FD4167"/>
    <w:rsid w:val="00FD4C3C"/>
    <w:rsid w:val="00FD4C40"/>
    <w:rsid w:val="00FD5EF4"/>
    <w:rsid w:val="00FD60A3"/>
    <w:rsid w:val="00FD61F5"/>
    <w:rsid w:val="00FD6843"/>
    <w:rsid w:val="00FD7796"/>
    <w:rsid w:val="00FE11C0"/>
    <w:rsid w:val="00FE18AE"/>
    <w:rsid w:val="00FE1A76"/>
    <w:rsid w:val="00FE1C4B"/>
    <w:rsid w:val="00FE1F5B"/>
    <w:rsid w:val="00FE29F7"/>
    <w:rsid w:val="00FE3349"/>
    <w:rsid w:val="00FE33F0"/>
    <w:rsid w:val="00FE3DE2"/>
    <w:rsid w:val="00FE4785"/>
    <w:rsid w:val="00FE4FDD"/>
    <w:rsid w:val="00FE582E"/>
    <w:rsid w:val="00FE6505"/>
    <w:rsid w:val="00FE6CD8"/>
    <w:rsid w:val="00FE7D60"/>
    <w:rsid w:val="00FE7FB8"/>
    <w:rsid w:val="00FF04D4"/>
    <w:rsid w:val="00FF1436"/>
    <w:rsid w:val="00FF15EE"/>
    <w:rsid w:val="00FF1798"/>
    <w:rsid w:val="00FF3B93"/>
    <w:rsid w:val="00FF3ECF"/>
    <w:rsid w:val="00FF4026"/>
    <w:rsid w:val="00FF7A9D"/>
    <w:rsid w:val="00FF7EE6"/>
    <w:rsid w:val="0FA77844"/>
    <w:rsid w:val="131F0F61"/>
    <w:rsid w:val="175A3DB7"/>
    <w:rsid w:val="20D0A441"/>
    <w:rsid w:val="28749407"/>
    <w:rsid w:val="2BB9A570"/>
    <w:rsid w:val="2BE9FDF5"/>
    <w:rsid w:val="2E2A5473"/>
    <w:rsid w:val="2E7DD2C9"/>
    <w:rsid w:val="36E4D0D4"/>
    <w:rsid w:val="37F1E9FD"/>
    <w:rsid w:val="4703D1FE"/>
    <w:rsid w:val="54512DED"/>
    <w:rsid w:val="5570B136"/>
    <w:rsid w:val="5CEE08D5"/>
    <w:rsid w:val="600C211E"/>
    <w:rsid w:val="654A826F"/>
    <w:rsid w:val="6CE1661E"/>
    <w:rsid w:val="73976303"/>
    <w:rsid w:val="784A9635"/>
    <w:rsid w:val="78F1D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93919"/>
  <w15:chartTrackingRefBased/>
  <w15:docId w15:val="{51E56942-8EC8-4350-A369-A80645882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1BE1"/>
  </w:style>
  <w:style w:type="paragraph" w:styleId="Heading1">
    <w:name w:val="heading 1"/>
    <w:basedOn w:val="Normal"/>
    <w:link w:val="Heading1Char"/>
    <w:uiPriority w:val="9"/>
    <w:qFormat/>
    <w:rsid w:val="005457A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AF"/>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5457A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57AF"/>
    <w:rPr>
      <w:b/>
      <w:bCs/>
    </w:rPr>
  </w:style>
  <w:style w:type="character" w:styleId="Hyperlink">
    <w:name w:val="Hyperlink"/>
    <w:basedOn w:val="DefaultParagraphFont"/>
    <w:uiPriority w:val="99"/>
    <w:unhideWhenUsed/>
    <w:rsid w:val="005457AF"/>
    <w:rPr>
      <w:color w:val="0563C1" w:themeColor="hyperlink"/>
      <w:u w:val="single"/>
    </w:rPr>
  </w:style>
  <w:style w:type="paragraph" w:styleId="Header">
    <w:name w:val="header"/>
    <w:basedOn w:val="Normal"/>
    <w:link w:val="HeaderChar"/>
    <w:uiPriority w:val="99"/>
    <w:unhideWhenUsed/>
    <w:rsid w:val="007D5A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A55"/>
  </w:style>
  <w:style w:type="paragraph" w:styleId="Footer">
    <w:name w:val="footer"/>
    <w:basedOn w:val="Normal"/>
    <w:link w:val="FooterChar"/>
    <w:uiPriority w:val="99"/>
    <w:unhideWhenUsed/>
    <w:rsid w:val="007D5A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A55"/>
  </w:style>
  <w:style w:type="character" w:styleId="UnresolvedMention">
    <w:name w:val="Unresolved Mention"/>
    <w:basedOn w:val="DefaultParagraphFont"/>
    <w:uiPriority w:val="99"/>
    <w:semiHidden/>
    <w:unhideWhenUsed/>
    <w:rsid w:val="00022B51"/>
    <w:rPr>
      <w:color w:val="605E5C"/>
      <w:shd w:val="clear" w:color="auto" w:fill="E1DFDD"/>
    </w:rPr>
  </w:style>
  <w:style w:type="paragraph" w:styleId="ListParagraph">
    <w:name w:val="List Paragraph"/>
    <w:basedOn w:val="Normal"/>
    <w:uiPriority w:val="34"/>
    <w:qFormat/>
    <w:rsid w:val="0030378C"/>
    <w:pPr>
      <w:ind w:left="720"/>
      <w:contextualSpacing/>
    </w:pPr>
  </w:style>
  <w:style w:type="character" w:styleId="FollowedHyperlink">
    <w:name w:val="FollowedHyperlink"/>
    <w:basedOn w:val="DefaultParagraphFont"/>
    <w:uiPriority w:val="99"/>
    <w:semiHidden/>
    <w:unhideWhenUsed/>
    <w:rsid w:val="00572BA0"/>
    <w:rPr>
      <w:color w:val="954F72" w:themeColor="followedHyperlink"/>
      <w:u w:val="single"/>
    </w:rPr>
  </w:style>
  <w:style w:type="paragraph" w:styleId="Revision">
    <w:name w:val="Revision"/>
    <w:hidden/>
    <w:uiPriority w:val="99"/>
    <w:semiHidden/>
    <w:rsid w:val="00A02E89"/>
    <w:pPr>
      <w:spacing w:after="0" w:line="240" w:lineRule="auto"/>
    </w:pPr>
  </w:style>
  <w:style w:type="paragraph" w:customStyle="1" w:styleId="elementtoproof">
    <w:name w:val="elementtoproof"/>
    <w:basedOn w:val="Normal"/>
    <w:rsid w:val="00186EA8"/>
    <w:pPr>
      <w:spacing w:before="100" w:beforeAutospacing="1" w:after="100" w:afterAutospacing="1" w:line="240" w:lineRule="auto"/>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150">
      <w:bodyDiv w:val="1"/>
      <w:marLeft w:val="0"/>
      <w:marRight w:val="0"/>
      <w:marTop w:val="0"/>
      <w:marBottom w:val="0"/>
      <w:divBdr>
        <w:top w:val="none" w:sz="0" w:space="0" w:color="auto"/>
        <w:left w:val="none" w:sz="0" w:space="0" w:color="auto"/>
        <w:bottom w:val="none" w:sz="0" w:space="0" w:color="auto"/>
        <w:right w:val="none" w:sz="0" w:space="0" w:color="auto"/>
      </w:divBdr>
    </w:div>
    <w:div w:id="6107329">
      <w:bodyDiv w:val="1"/>
      <w:marLeft w:val="0"/>
      <w:marRight w:val="0"/>
      <w:marTop w:val="0"/>
      <w:marBottom w:val="0"/>
      <w:divBdr>
        <w:top w:val="none" w:sz="0" w:space="0" w:color="auto"/>
        <w:left w:val="none" w:sz="0" w:space="0" w:color="auto"/>
        <w:bottom w:val="none" w:sz="0" w:space="0" w:color="auto"/>
        <w:right w:val="none" w:sz="0" w:space="0" w:color="auto"/>
      </w:divBdr>
    </w:div>
    <w:div w:id="11808738">
      <w:bodyDiv w:val="1"/>
      <w:marLeft w:val="0"/>
      <w:marRight w:val="0"/>
      <w:marTop w:val="0"/>
      <w:marBottom w:val="0"/>
      <w:divBdr>
        <w:top w:val="none" w:sz="0" w:space="0" w:color="auto"/>
        <w:left w:val="none" w:sz="0" w:space="0" w:color="auto"/>
        <w:bottom w:val="none" w:sz="0" w:space="0" w:color="auto"/>
        <w:right w:val="none" w:sz="0" w:space="0" w:color="auto"/>
      </w:divBdr>
    </w:div>
    <w:div w:id="14425547">
      <w:bodyDiv w:val="1"/>
      <w:marLeft w:val="0"/>
      <w:marRight w:val="0"/>
      <w:marTop w:val="0"/>
      <w:marBottom w:val="0"/>
      <w:divBdr>
        <w:top w:val="none" w:sz="0" w:space="0" w:color="auto"/>
        <w:left w:val="none" w:sz="0" w:space="0" w:color="auto"/>
        <w:bottom w:val="none" w:sz="0" w:space="0" w:color="auto"/>
        <w:right w:val="none" w:sz="0" w:space="0" w:color="auto"/>
      </w:divBdr>
    </w:div>
    <w:div w:id="19014318">
      <w:bodyDiv w:val="1"/>
      <w:marLeft w:val="0"/>
      <w:marRight w:val="0"/>
      <w:marTop w:val="0"/>
      <w:marBottom w:val="0"/>
      <w:divBdr>
        <w:top w:val="none" w:sz="0" w:space="0" w:color="auto"/>
        <w:left w:val="none" w:sz="0" w:space="0" w:color="auto"/>
        <w:bottom w:val="none" w:sz="0" w:space="0" w:color="auto"/>
        <w:right w:val="none" w:sz="0" w:space="0" w:color="auto"/>
      </w:divBdr>
    </w:div>
    <w:div w:id="43144315">
      <w:bodyDiv w:val="1"/>
      <w:marLeft w:val="0"/>
      <w:marRight w:val="0"/>
      <w:marTop w:val="0"/>
      <w:marBottom w:val="0"/>
      <w:divBdr>
        <w:top w:val="none" w:sz="0" w:space="0" w:color="auto"/>
        <w:left w:val="none" w:sz="0" w:space="0" w:color="auto"/>
        <w:bottom w:val="none" w:sz="0" w:space="0" w:color="auto"/>
        <w:right w:val="none" w:sz="0" w:space="0" w:color="auto"/>
      </w:divBdr>
    </w:div>
    <w:div w:id="60031154">
      <w:bodyDiv w:val="1"/>
      <w:marLeft w:val="0"/>
      <w:marRight w:val="0"/>
      <w:marTop w:val="0"/>
      <w:marBottom w:val="0"/>
      <w:divBdr>
        <w:top w:val="none" w:sz="0" w:space="0" w:color="auto"/>
        <w:left w:val="none" w:sz="0" w:space="0" w:color="auto"/>
        <w:bottom w:val="none" w:sz="0" w:space="0" w:color="auto"/>
        <w:right w:val="none" w:sz="0" w:space="0" w:color="auto"/>
      </w:divBdr>
    </w:div>
    <w:div w:id="73819850">
      <w:bodyDiv w:val="1"/>
      <w:marLeft w:val="0"/>
      <w:marRight w:val="0"/>
      <w:marTop w:val="0"/>
      <w:marBottom w:val="0"/>
      <w:divBdr>
        <w:top w:val="none" w:sz="0" w:space="0" w:color="auto"/>
        <w:left w:val="none" w:sz="0" w:space="0" w:color="auto"/>
        <w:bottom w:val="none" w:sz="0" w:space="0" w:color="auto"/>
        <w:right w:val="none" w:sz="0" w:space="0" w:color="auto"/>
      </w:divBdr>
    </w:div>
    <w:div w:id="77484922">
      <w:bodyDiv w:val="1"/>
      <w:marLeft w:val="0"/>
      <w:marRight w:val="0"/>
      <w:marTop w:val="0"/>
      <w:marBottom w:val="0"/>
      <w:divBdr>
        <w:top w:val="none" w:sz="0" w:space="0" w:color="auto"/>
        <w:left w:val="none" w:sz="0" w:space="0" w:color="auto"/>
        <w:bottom w:val="none" w:sz="0" w:space="0" w:color="auto"/>
        <w:right w:val="none" w:sz="0" w:space="0" w:color="auto"/>
      </w:divBdr>
    </w:div>
    <w:div w:id="79102117">
      <w:bodyDiv w:val="1"/>
      <w:marLeft w:val="0"/>
      <w:marRight w:val="0"/>
      <w:marTop w:val="0"/>
      <w:marBottom w:val="0"/>
      <w:divBdr>
        <w:top w:val="none" w:sz="0" w:space="0" w:color="auto"/>
        <w:left w:val="none" w:sz="0" w:space="0" w:color="auto"/>
        <w:bottom w:val="none" w:sz="0" w:space="0" w:color="auto"/>
        <w:right w:val="none" w:sz="0" w:space="0" w:color="auto"/>
      </w:divBdr>
    </w:div>
    <w:div w:id="86385422">
      <w:bodyDiv w:val="1"/>
      <w:marLeft w:val="0"/>
      <w:marRight w:val="0"/>
      <w:marTop w:val="0"/>
      <w:marBottom w:val="0"/>
      <w:divBdr>
        <w:top w:val="none" w:sz="0" w:space="0" w:color="auto"/>
        <w:left w:val="none" w:sz="0" w:space="0" w:color="auto"/>
        <w:bottom w:val="none" w:sz="0" w:space="0" w:color="auto"/>
        <w:right w:val="none" w:sz="0" w:space="0" w:color="auto"/>
      </w:divBdr>
    </w:div>
    <w:div w:id="94135492">
      <w:bodyDiv w:val="1"/>
      <w:marLeft w:val="0"/>
      <w:marRight w:val="0"/>
      <w:marTop w:val="0"/>
      <w:marBottom w:val="0"/>
      <w:divBdr>
        <w:top w:val="none" w:sz="0" w:space="0" w:color="auto"/>
        <w:left w:val="none" w:sz="0" w:space="0" w:color="auto"/>
        <w:bottom w:val="none" w:sz="0" w:space="0" w:color="auto"/>
        <w:right w:val="none" w:sz="0" w:space="0" w:color="auto"/>
      </w:divBdr>
    </w:div>
    <w:div w:id="104082424">
      <w:bodyDiv w:val="1"/>
      <w:marLeft w:val="0"/>
      <w:marRight w:val="0"/>
      <w:marTop w:val="0"/>
      <w:marBottom w:val="0"/>
      <w:divBdr>
        <w:top w:val="none" w:sz="0" w:space="0" w:color="auto"/>
        <w:left w:val="none" w:sz="0" w:space="0" w:color="auto"/>
        <w:bottom w:val="none" w:sz="0" w:space="0" w:color="auto"/>
        <w:right w:val="none" w:sz="0" w:space="0" w:color="auto"/>
      </w:divBdr>
    </w:div>
    <w:div w:id="111899426">
      <w:bodyDiv w:val="1"/>
      <w:marLeft w:val="0"/>
      <w:marRight w:val="0"/>
      <w:marTop w:val="0"/>
      <w:marBottom w:val="0"/>
      <w:divBdr>
        <w:top w:val="none" w:sz="0" w:space="0" w:color="auto"/>
        <w:left w:val="none" w:sz="0" w:space="0" w:color="auto"/>
        <w:bottom w:val="none" w:sz="0" w:space="0" w:color="auto"/>
        <w:right w:val="none" w:sz="0" w:space="0" w:color="auto"/>
      </w:divBdr>
    </w:div>
    <w:div w:id="120349680">
      <w:bodyDiv w:val="1"/>
      <w:marLeft w:val="0"/>
      <w:marRight w:val="0"/>
      <w:marTop w:val="0"/>
      <w:marBottom w:val="0"/>
      <w:divBdr>
        <w:top w:val="none" w:sz="0" w:space="0" w:color="auto"/>
        <w:left w:val="none" w:sz="0" w:space="0" w:color="auto"/>
        <w:bottom w:val="none" w:sz="0" w:space="0" w:color="auto"/>
        <w:right w:val="none" w:sz="0" w:space="0" w:color="auto"/>
      </w:divBdr>
    </w:div>
    <w:div w:id="134416048">
      <w:bodyDiv w:val="1"/>
      <w:marLeft w:val="0"/>
      <w:marRight w:val="0"/>
      <w:marTop w:val="0"/>
      <w:marBottom w:val="0"/>
      <w:divBdr>
        <w:top w:val="none" w:sz="0" w:space="0" w:color="auto"/>
        <w:left w:val="none" w:sz="0" w:space="0" w:color="auto"/>
        <w:bottom w:val="none" w:sz="0" w:space="0" w:color="auto"/>
        <w:right w:val="none" w:sz="0" w:space="0" w:color="auto"/>
      </w:divBdr>
    </w:div>
    <w:div w:id="135682443">
      <w:bodyDiv w:val="1"/>
      <w:marLeft w:val="0"/>
      <w:marRight w:val="0"/>
      <w:marTop w:val="0"/>
      <w:marBottom w:val="0"/>
      <w:divBdr>
        <w:top w:val="none" w:sz="0" w:space="0" w:color="auto"/>
        <w:left w:val="none" w:sz="0" w:space="0" w:color="auto"/>
        <w:bottom w:val="none" w:sz="0" w:space="0" w:color="auto"/>
        <w:right w:val="none" w:sz="0" w:space="0" w:color="auto"/>
      </w:divBdr>
    </w:div>
    <w:div w:id="156653094">
      <w:bodyDiv w:val="1"/>
      <w:marLeft w:val="0"/>
      <w:marRight w:val="0"/>
      <w:marTop w:val="0"/>
      <w:marBottom w:val="0"/>
      <w:divBdr>
        <w:top w:val="none" w:sz="0" w:space="0" w:color="auto"/>
        <w:left w:val="none" w:sz="0" w:space="0" w:color="auto"/>
        <w:bottom w:val="none" w:sz="0" w:space="0" w:color="auto"/>
        <w:right w:val="none" w:sz="0" w:space="0" w:color="auto"/>
      </w:divBdr>
    </w:div>
    <w:div w:id="186413075">
      <w:bodyDiv w:val="1"/>
      <w:marLeft w:val="0"/>
      <w:marRight w:val="0"/>
      <w:marTop w:val="0"/>
      <w:marBottom w:val="0"/>
      <w:divBdr>
        <w:top w:val="none" w:sz="0" w:space="0" w:color="auto"/>
        <w:left w:val="none" w:sz="0" w:space="0" w:color="auto"/>
        <w:bottom w:val="none" w:sz="0" w:space="0" w:color="auto"/>
        <w:right w:val="none" w:sz="0" w:space="0" w:color="auto"/>
      </w:divBdr>
    </w:div>
    <w:div w:id="187722947">
      <w:bodyDiv w:val="1"/>
      <w:marLeft w:val="0"/>
      <w:marRight w:val="0"/>
      <w:marTop w:val="0"/>
      <w:marBottom w:val="0"/>
      <w:divBdr>
        <w:top w:val="none" w:sz="0" w:space="0" w:color="auto"/>
        <w:left w:val="none" w:sz="0" w:space="0" w:color="auto"/>
        <w:bottom w:val="none" w:sz="0" w:space="0" w:color="auto"/>
        <w:right w:val="none" w:sz="0" w:space="0" w:color="auto"/>
      </w:divBdr>
    </w:div>
    <w:div w:id="224947716">
      <w:bodyDiv w:val="1"/>
      <w:marLeft w:val="0"/>
      <w:marRight w:val="0"/>
      <w:marTop w:val="0"/>
      <w:marBottom w:val="0"/>
      <w:divBdr>
        <w:top w:val="none" w:sz="0" w:space="0" w:color="auto"/>
        <w:left w:val="none" w:sz="0" w:space="0" w:color="auto"/>
        <w:bottom w:val="none" w:sz="0" w:space="0" w:color="auto"/>
        <w:right w:val="none" w:sz="0" w:space="0" w:color="auto"/>
      </w:divBdr>
    </w:div>
    <w:div w:id="248471807">
      <w:bodyDiv w:val="1"/>
      <w:marLeft w:val="0"/>
      <w:marRight w:val="0"/>
      <w:marTop w:val="0"/>
      <w:marBottom w:val="0"/>
      <w:divBdr>
        <w:top w:val="none" w:sz="0" w:space="0" w:color="auto"/>
        <w:left w:val="none" w:sz="0" w:space="0" w:color="auto"/>
        <w:bottom w:val="none" w:sz="0" w:space="0" w:color="auto"/>
        <w:right w:val="none" w:sz="0" w:space="0" w:color="auto"/>
      </w:divBdr>
    </w:div>
    <w:div w:id="254024599">
      <w:bodyDiv w:val="1"/>
      <w:marLeft w:val="0"/>
      <w:marRight w:val="0"/>
      <w:marTop w:val="0"/>
      <w:marBottom w:val="0"/>
      <w:divBdr>
        <w:top w:val="none" w:sz="0" w:space="0" w:color="auto"/>
        <w:left w:val="none" w:sz="0" w:space="0" w:color="auto"/>
        <w:bottom w:val="none" w:sz="0" w:space="0" w:color="auto"/>
        <w:right w:val="none" w:sz="0" w:space="0" w:color="auto"/>
      </w:divBdr>
    </w:div>
    <w:div w:id="261494740">
      <w:bodyDiv w:val="1"/>
      <w:marLeft w:val="0"/>
      <w:marRight w:val="0"/>
      <w:marTop w:val="0"/>
      <w:marBottom w:val="0"/>
      <w:divBdr>
        <w:top w:val="none" w:sz="0" w:space="0" w:color="auto"/>
        <w:left w:val="none" w:sz="0" w:space="0" w:color="auto"/>
        <w:bottom w:val="none" w:sz="0" w:space="0" w:color="auto"/>
        <w:right w:val="none" w:sz="0" w:space="0" w:color="auto"/>
      </w:divBdr>
    </w:div>
    <w:div w:id="271019400">
      <w:bodyDiv w:val="1"/>
      <w:marLeft w:val="0"/>
      <w:marRight w:val="0"/>
      <w:marTop w:val="0"/>
      <w:marBottom w:val="0"/>
      <w:divBdr>
        <w:top w:val="none" w:sz="0" w:space="0" w:color="auto"/>
        <w:left w:val="none" w:sz="0" w:space="0" w:color="auto"/>
        <w:bottom w:val="none" w:sz="0" w:space="0" w:color="auto"/>
        <w:right w:val="none" w:sz="0" w:space="0" w:color="auto"/>
      </w:divBdr>
    </w:div>
    <w:div w:id="273951889">
      <w:bodyDiv w:val="1"/>
      <w:marLeft w:val="0"/>
      <w:marRight w:val="0"/>
      <w:marTop w:val="0"/>
      <w:marBottom w:val="0"/>
      <w:divBdr>
        <w:top w:val="none" w:sz="0" w:space="0" w:color="auto"/>
        <w:left w:val="none" w:sz="0" w:space="0" w:color="auto"/>
        <w:bottom w:val="none" w:sz="0" w:space="0" w:color="auto"/>
        <w:right w:val="none" w:sz="0" w:space="0" w:color="auto"/>
      </w:divBdr>
    </w:div>
    <w:div w:id="284316440">
      <w:bodyDiv w:val="1"/>
      <w:marLeft w:val="0"/>
      <w:marRight w:val="0"/>
      <w:marTop w:val="0"/>
      <w:marBottom w:val="0"/>
      <w:divBdr>
        <w:top w:val="none" w:sz="0" w:space="0" w:color="auto"/>
        <w:left w:val="none" w:sz="0" w:space="0" w:color="auto"/>
        <w:bottom w:val="none" w:sz="0" w:space="0" w:color="auto"/>
        <w:right w:val="none" w:sz="0" w:space="0" w:color="auto"/>
      </w:divBdr>
    </w:div>
    <w:div w:id="299961444">
      <w:bodyDiv w:val="1"/>
      <w:marLeft w:val="0"/>
      <w:marRight w:val="0"/>
      <w:marTop w:val="0"/>
      <w:marBottom w:val="0"/>
      <w:divBdr>
        <w:top w:val="none" w:sz="0" w:space="0" w:color="auto"/>
        <w:left w:val="none" w:sz="0" w:space="0" w:color="auto"/>
        <w:bottom w:val="none" w:sz="0" w:space="0" w:color="auto"/>
        <w:right w:val="none" w:sz="0" w:space="0" w:color="auto"/>
      </w:divBdr>
    </w:div>
    <w:div w:id="312024671">
      <w:bodyDiv w:val="1"/>
      <w:marLeft w:val="0"/>
      <w:marRight w:val="0"/>
      <w:marTop w:val="0"/>
      <w:marBottom w:val="0"/>
      <w:divBdr>
        <w:top w:val="none" w:sz="0" w:space="0" w:color="auto"/>
        <w:left w:val="none" w:sz="0" w:space="0" w:color="auto"/>
        <w:bottom w:val="none" w:sz="0" w:space="0" w:color="auto"/>
        <w:right w:val="none" w:sz="0" w:space="0" w:color="auto"/>
      </w:divBdr>
    </w:div>
    <w:div w:id="315258343">
      <w:bodyDiv w:val="1"/>
      <w:marLeft w:val="0"/>
      <w:marRight w:val="0"/>
      <w:marTop w:val="0"/>
      <w:marBottom w:val="0"/>
      <w:divBdr>
        <w:top w:val="none" w:sz="0" w:space="0" w:color="auto"/>
        <w:left w:val="none" w:sz="0" w:space="0" w:color="auto"/>
        <w:bottom w:val="none" w:sz="0" w:space="0" w:color="auto"/>
        <w:right w:val="none" w:sz="0" w:space="0" w:color="auto"/>
      </w:divBdr>
    </w:div>
    <w:div w:id="341472827">
      <w:bodyDiv w:val="1"/>
      <w:marLeft w:val="0"/>
      <w:marRight w:val="0"/>
      <w:marTop w:val="0"/>
      <w:marBottom w:val="0"/>
      <w:divBdr>
        <w:top w:val="none" w:sz="0" w:space="0" w:color="auto"/>
        <w:left w:val="none" w:sz="0" w:space="0" w:color="auto"/>
        <w:bottom w:val="none" w:sz="0" w:space="0" w:color="auto"/>
        <w:right w:val="none" w:sz="0" w:space="0" w:color="auto"/>
      </w:divBdr>
    </w:div>
    <w:div w:id="348681626">
      <w:bodyDiv w:val="1"/>
      <w:marLeft w:val="0"/>
      <w:marRight w:val="0"/>
      <w:marTop w:val="0"/>
      <w:marBottom w:val="0"/>
      <w:divBdr>
        <w:top w:val="none" w:sz="0" w:space="0" w:color="auto"/>
        <w:left w:val="none" w:sz="0" w:space="0" w:color="auto"/>
        <w:bottom w:val="none" w:sz="0" w:space="0" w:color="auto"/>
        <w:right w:val="none" w:sz="0" w:space="0" w:color="auto"/>
      </w:divBdr>
    </w:div>
    <w:div w:id="349183488">
      <w:bodyDiv w:val="1"/>
      <w:marLeft w:val="0"/>
      <w:marRight w:val="0"/>
      <w:marTop w:val="0"/>
      <w:marBottom w:val="0"/>
      <w:divBdr>
        <w:top w:val="none" w:sz="0" w:space="0" w:color="auto"/>
        <w:left w:val="none" w:sz="0" w:space="0" w:color="auto"/>
        <w:bottom w:val="none" w:sz="0" w:space="0" w:color="auto"/>
        <w:right w:val="none" w:sz="0" w:space="0" w:color="auto"/>
      </w:divBdr>
    </w:div>
    <w:div w:id="355471007">
      <w:bodyDiv w:val="1"/>
      <w:marLeft w:val="0"/>
      <w:marRight w:val="0"/>
      <w:marTop w:val="0"/>
      <w:marBottom w:val="0"/>
      <w:divBdr>
        <w:top w:val="none" w:sz="0" w:space="0" w:color="auto"/>
        <w:left w:val="none" w:sz="0" w:space="0" w:color="auto"/>
        <w:bottom w:val="none" w:sz="0" w:space="0" w:color="auto"/>
        <w:right w:val="none" w:sz="0" w:space="0" w:color="auto"/>
      </w:divBdr>
    </w:div>
    <w:div w:id="361176768">
      <w:bodyDiv w:val="1"/>
      <w:marLeft w:val="0"/>
      <w:marRight w:val="0"/>
      <w:marTop w:val="0"/>
      <w:marBottom w:val="0"/>
      <w:divBdr>
        <w:top w:val="none" w:sz="0" w:space="0" w:color="auto"/>
        <w:left w:val="none" w:sz="0" w:space="0" w:color="auto"/>
        <w:bottom w:val="none" w:sz="0" w:space="0" w:color="auto"/>
        <w:right w:val="none" w:sz="0" w:space="0" w:color="auto"/>
      </w:divBdr>
    </w:div>
    <w:div w:id="367992149">
      <w:bodyDiv w:val="1"/>
      <w:marLeft w:val="0"/>
      <w:marRight w:val="0"/>
      <w:marTop w:val="0"/>
      <w:marBottom w:val="0"/>
      <w:divBdr>
        <w:top w:val="none" w:sz="0" w:space="0" w:color="auto"/>
        <w:left w:val="none" w:sz="0" w:space="0" w:color="auto"/>
        <w:bottom w:val="none" w:sz="0" w:space="0" w:color="auto"/>
        <w:right w:val="none" w:sz="0" w:space="0" w:color="auto"/>
      </w:divBdr>
    </w:div>
    <w:div w:id="399641795">
      <w:bodyDiv w:val="1"/>
      <w:marLeft w:val="0"/>
      <w:marRight w:val="0"/>
      <w:marTop w:val="0"/>
      <w:marBottom w:val="0"/>
      <w:divBdr>
        <w:top w:val="none" w:sz="0" w:space="0" w:color="auto"/>
        <w:left w:val="none" w:sz="0" w:space="0" w:color="auto"/>
        <w:bottom w:val="none" w:sz="0" w:space="0" w:color="auto"/>
        <w:right w:val="none" w:sz="0" w:space="0" w:color="auto"/>
      </w:divBdr>
    </w:div>
    <w:div w:id="420300263">
      <w:bodyDiv w:val="1"/>
      <w:marLeft w:val="0"/>
      <w:marRight w:val="0"/>
      <w:marTop w:val="0"/>
      <w:marBottom w:val="0"/>
      <w:divBdr>
        <w:top w:val="none" w:sz="0" w:space="0" w:color="auto"/>
        <w:left w:val="none" w:sz="0" w:space="0" w:color="auto"/>
        <w:bottom w:val="none" w:sz="0" w:space="0" w:color="auto"/>
        <w:right w:val="none" w:sz="0" w:space="0" w:color="auto"/>
      </w:divBdr>
    </w:div>
    <w:div w:id="421756068">
      <w:bodyDiv w:val="1"/>
      <w:marLeft w:val="0"/>
      <w:marRight w:val="0"/>
      <w:marTop w:val="0"/>
      <w:marBottom w:val="0"/>
      <w:divBdr>
        <w:top w:val="none" w:sz="0" w:space="0" w:color="auto"/>
        <w:left w:val="none" w:sz="0" w:space="0" w:color="auto"/>
        <w:bottom w:val="none" w:sz="0" w:space="0" w:color="auto"/>
        <w:right w:val="none" w:sz="0" w:space="0" w:color="auto"/>
      </w:divBdr>
    </w:div>
    <w:div w:id="425882739">
      <w:bodyDiv w:val="1"/>
      <w:marLeft w:val="0"/>
      <w:marRight w:val="0"/>
      <w:marTop w:val="0"/>
      <w:marBottom w:val="0"/>
      <w:divBdr>
        <w:top w:val="none" w:sz="0" w:space="0" w:color="auto"/>
        <w:left w:val="none" w:sz="0" w:space="0" w:color="auto"/>
        <w:bottom w:val="none" w:sz="0" w:space="0" w:color="auto"/>
        <w:right w:val="none" w:sz="0" w:space="0" w:color="auto"/>
      </w:divBdr>
    </w:div>
    <w:div w:id="426970808">
      <w:bodyDiv w:val="1"/>
      <w:marLeft w:val="0"/>
      <w:marRight w:val="0"/>
      <w:marTop w:val="0"/>
      <w:marBottom w:val="0"/>
      <w:divBdr>
        <w:top w:val="none" w:sz="0" w:space="0" w:color="auto"/>
        <w:left w:val="none" w:sz="0" w:space="0" w:color="auto"/>
        <w:bottom w:val="none" w:sz="0" w:space="0" w:color="auto"/>
        <w:right w:val="none" w:sz="0" w:space="0" w:color="auto"/>
      </w:divBdr>
    </w:div>
    <w:div w:id="465510077">
      <w:bodyDiv w:val="1"/>
      <w:marLeft w:val="0"/>
      <w:marRight w:val="0"/>
      <w:marTop w:val="0"/>
      <w:marBottom w:val="0"/>
      <w:divBdr>
        <w:top w:val="none" w:sz="0" w:space="0" w:color="auto"/>
        <w:left w:val="none" w:sz="0" w:space="0" w:color="auto"/>
        <w:bottom w:val="none" w:sz="0" w:space="0" w:color="auto"/>
        <w:right w:val="none" w:sz="0" w:space="0" w:color="auto"/>
      </w:divBdr>
    </w:div>
    <w:div w:id="469397653">
      <w:bodyDiv w:val="1"/>
      <w:marLeft w:val="0"/>
      <w:marRight w:val="0"/>
      <w:marTop w:val="0"/>
      <w:marBottom w:val="0"/>
      <w:divBdr>
        <w:top w:val="none" w:sz="0" w:space="0" w:color="auto"/>
        <w:left w:val="none" w:sz="0" w:space="0" w:color="auto"/>
        <w:bottom w:val="none" w:sz="0" w:space="0" w:color="auto"/>
        <w:right w:val="none" w:sz="0" w:space="0" w:color="auto"/>
      </w:divBdr>
    </w:div>
    <w:div w:id="480461510">
      <w:bodyDiv w:val="1"/>
      <w:marLeft w:val="0"/>
      <w:marRight w:val="0"/>
      <w:marTop w:val="0"/>
      <w:marBottom w:val="0"/>
      <w:divBdr>
        <w:top w:val="none" w:sz="0" w:space="0" w:color="auto"/>
        <w:left w:val="none" w:sz="0" w:space="0" w:color="auto"/>
        <w:bottom w:val="none" w:sz="0" w:space="0" w:color="auto"/>
        <w:right w:val="none" w:sz="0" w:space="0" w:color="auto"/>
      </w:divBdr>
    </w:div>
    <w:div w:id="496262162">
      <w:bodyDiv w:val="1"/>
      <w:marLeft w:val="0"/>
      <w:marRight w:val="0"/>
      <w:marTop w:val="0"/>
      <w:marBottom w:val="0"/>
      <w:divBdr>
        <w:top w:val="none" w:sz="0" w:space="0" w:color="auto"/>
        <w:left w:val="none" w:sz="0" w:space="0" w:color="auto"/>
        <w:bottom w:val="none" w:sz="0" w:space="0" w:color="auto"/>
        <w:right w:val="none" w:sz="0" w:space="0" w:color="auto"/>
      </w:divBdr>
    </w:div>
    <w:div w:id="518088580">
      <w:bodyDiv w:val="1"/>
      <w:marLeft w:val="0"/>
      <w:marRight w:val="0"/>
      <w:marTop w:val="0"/>
      <w:marBottom w:val="0"/>
      <w:divBdr>
        <w:top w:val="none" w:sz="0" w:space="0" w:color="auto"/>
        <w:left w:val="none" w:sz="0" w:space="0" w:color="auto"/>
        <w:bottom w:val="none" w:sz="0" w:space="0" w:color="auto"/>
        <w:right w:val="none" w:sz="0" w:space="0" w:color="auto"/>
      </w:divBdr>
    </w:div>
    <w:div w:id="518814641">
      <w:bodyDiv w:val="1"/>
      <w:marLeft w:val="0"/>
      <w:marRight w:val="0"/>
      <w:marTop w:val="0"/>
      <w:marBottom w:val="0"/>
      <w:divBdr>
        <w:top w:val="none" w:sz="0" w:space="0" w:color="auto"/>
        <w:left w:val="none" w:sz="0" w:space="0" w:color="auto"/>
        <w:bottom w:val="none" w:sz="0" w:space="0" w:color="auto"/>
        <w:right w:val="none" w:sz="0" w:space="0" w:color="auto"/>
      </w:divBdr>
    </w:div>
    <w:div w:id="582954796">
      <w:bodyDiv w:val="1"/>
      <w:marLeft w:val="0"/>
      <w:marRight w:val="0"/>
      <w:marTop w:val="0"/>
      <w:marBottom w:val="0"/>
      <w:divBdr>
        <w:top w:val="none" w:sz="0" w:space="0" w:color="auto"/>
        <w:left w:val="none" w:sz="0" w:space="0" w:color="auto"/>
        <w:bottom w:val="none" w:sz="0" w:space="0" w:color="auto"/>
        <w:right w:val="none" w:sz="0" w:space="0" w:color="auto"/>
      </w:divBdr>
    </w:div>
    <w:div w:id="602152170">
      <w:bodyDiv w:val="1"/>
      <w:marLeft w:val="0"/>
      <w:marRight w:val="0"/>
      <w:marTop w:val="0"/>
      <w:marBottom w:val="0"/>
      <w:divBdr>
        <w:top w:val="none" w:sz="0" w:space="0" w:color="auto"/>
        <w:left w:val="none" w:sz="0" w:space="0" w:color="auto"/>
        <w:bottom w:val="none" w:sz="0" w:space="0" w:color="auto"/>
        <w:right w:val="none" w:sz="0" w:space="0" w:color="auto"/>
      </w:divBdr>
    </w:div>
    <w:div w:id="615873003">
      <w:bodyDiv w:val="1"/>
      <w:marLeft w:val="0"/>
      <w:marRight w:val="0"/>
      <w:marTop w:val="0"/>
      <w:marBottom w:val="0"/>
      <w:divBdr>
        <w:top w:val="none" w:sz="0" w:space="0" w:color="auto"/>
        <w:left w:val="none" w:sz="0" w:space="0" w:color="auto"/>
        <w:bottom w:val="none" w:sz="0" w:space="0" w:color="auto"/>
        <w:right w:val="none" w:sz="0" w:space="0" w:color="auto"/>
      </w:divBdr>
    </w:div>
    <w:div w:id="619920592">
      <w:bodyDiv w:val="1"/>
      <w:marLeft w:val="0"/>
      <w:marRight w:val="0"/>
      <w:marTop w:val="0"/>
      <w:marBottom w:val="0"/>
      <w:divBdr>
        <w:top w:val="none" w:sz="0" w:space="0" w:color="auto"/>
        <w:left w:val="none" w:sz="0" w:space="0" w:color="auto"/>
        <w:bottom w:val="none" w:sz="0" w:space="0" w:color="auto"/>
        <w:right w:val="none" w:sz="0" w:space="0" w:color="auto"/>
      </w:divBdr>
    </w:div>
    <w:div w:id="627322243">
      <w:bodyDiv w:val="1"/>
      <w:marLeft w:val="0"/>
      <w:marRight w:val="0"/>
      <w:marTop w:val="0"/>
      <w:marBottom w:val="0"/>
      <w:divBdr>
        <w:top w:val="none" w:sz="0" w:space="0" w:color="auto"/>
        <w:left w:val="none" w:sz="0" w:space="0" w:color="auto"/>
        <w:bottom w:val="none" w:sz="0" w:space="0" w:color="auto"/>
        <w:right w:val="none" w:sz="0" w:space="0" w:color="auto"/>
      </w:divBdr>
    </w:div>
    <w:div w:id="634526435">
      <w:bodyDiv w:val="1"/>
      <w:marLeft w:val="0"/>
      <w:marRight w:val="0"/>
      <w:marTop w:val="0"/>
      <w:marBottom w:val="0"/>
      <w:divBdr>
        <w:top w:val="none" w:sz="0" w:space="0" w:color="auto"/>
        <w:left w:val="none" w:sz="0" w:space="0" w:color="auto"/>
        <w:bottom w:val="none" w:sz="0" w:space="0" w:color="auto"/>
        <w:right w:val="none" w:sz="0" w:space="0" w:color="auto"/>
      </w:divBdr>
    </w:div>
    <w:div w:id="712114216">
      <w:bodyDiv w:val="1"/>
      <w:marLeft w:val="0"/>
      <w:marRight w:val="0"/>
      <w:marTop w:val="0"/>
      <w:marBottom w:val="0"/>
      <w:divBdr>
        <w:top w:val="none" w:sz="0" w:space="0" w:color="auto"/>
        <w:left w:val="none" w:sz="0" w:space="0" w:color="auto"/>
        <w:bottom w:val="none" w:sz="0" w:space="0" w:color="auto"/>
        <w:right w:val="none" w:sz="0" w:space="0" w:color="auto"/>
      </w:divBdr>
    </w:div>
    <w:div w:id="760301851">
      <w:bodyDiv w:val="1"/>
      <w:marLeft w:val="0"/>
      <w:marRight w:val="0"/>
      <w:marTop w:val="0"/>
      <w:marBottom w:val="0"/>
      <w:divBdr>
        <w:top w:val="none" w:sz="0" w:space="0" w:color="auto"/>
        <w:left w:val="none" w:sz="0" w:space="0" w:color="auto"/>
        <w:bottom w:val="none" w:sz="0" w:space="0" w:color="auto"/>
        <w:right w:val="none" w:sz="0" w:space="0" w:color="auto"/>
      </w:divBdr>
    </w:div>
    <w:div w:id="787623255">
      <w:bodyDiv w:val="1"/>
      <w:marLeft w:val="0"/>
      <w:marRight w:val="0"/>
      <w:marTop w:val="0"/>
      <w:marBottom w:val="0"/>
      <w:divBdr>
        <w:top w:val="none" w:sz="0" w:space="0" w:color="auto"/>
        <w:left w:val="none" w:sz="0" w:space="0" w:color="auto"/>
        <w:bottom w:val="none" w:sz="0" w:space="0" w:color="auto"/>
        <w:right w:val="none" w:sz="0" w:space="0" w:color="auto"/>
      </w:divBdr>
    </w:div>
    <w:div w:id="790055516">
      <w:bodyDiv w:val="1"/>
      <w:marLeft w:val="0"/>
      <w:marRight w:val="0"/>
      <w:marTop w:val="0"/>
      <w:marBottom w:val="0"/>
      <w:divBdr>
        <w:top w:val="none" w:sz="0" w:space="0" w:color="auto"/>
        <w:left w:val="none" w:sz="0" w:space="0" w:color="auto"/>
        <w:bottom w:val="none" w:sz="0" w:space="0" w:color="auto"/>
        <w:right w:val="none" w:sz="0" w:space="0" w:color="auto"/>
      </w:divBdr>
    </w:div>
    <w:div w:id="816649031">
      <w:bodyDiv w:val="1"/>
      <w:marLeft w:val="0"/>
      <w:marRight w:val="0"/>
      <w:marTop w:val="0"/>
      <w:marBottom w:val="0"/>
      <w:divBdr>
        <w:top w:val="none" w:sz="0" w:space="0" w:color="auto"/>
        <w:left w:val="none" w:sz="0" w:space="0" w:color="auto"/>
        <w:bottom w:val="none" w:sz="0" w:space="0" w:color="auto"/>
        <w:right w:val="none" w:sz="0" w:space="0" w:color="auto"/>
      </w:divBdr>
    </w:div>
    <w:div w:id="823476185">
      <w:bodyDiv w:val="1"/>
      <w:marLeft w:val="0"/>
      <w:marRight w:val="0"/>
      <w:marTop w:val="0"/>
      <w:marBottom w:val="0"/>
      <w:divBdr>
        <w:top w:val="none" w:sz="0" w:space="0" w:color="auto"/>
        <w:left w:val="none" w:sz="0" w:space="0" w:color="auto"/>
        <w:bottom w:val="none" w:sz="0" w:space="0" w:color="auto"/>
        <w:right w:val="none" w:sz="0" w:space="0" w:color="auto"/>
      </w:divBdr>
    </w:div>
    <w:div w:id="825166993">
      <w:bodyDiv w:val="1"/>
      <w:marLeft w:val="0"/>
      <w:marRight w:val="0"/>
      <w:marTop w:val="0"/>
      <w:marBottom w:val="0"/>
      <w:divBdr>
        <w:top w:val="none" w:sz="0" w:space="0" w:color="auto"/>
        <w:left w:val="none" w:sz="0" w:space="0" w:color="auto"/>
        <w:bottom w:val="none" w:sz="0" w:space="0" w:color="auto"/>
        <w:right w:val="none" w:sz="0" w:space="0" w:color="auto"/>
      </w:divBdr>
    </w:div>
    <w:div w:id="833911615">
      <w:bodyDiv w:val="1"/>
      <w:marLeft w:val="0"/>
      <w:marRight w:val="0"/>
      <w:marTop w:val="0"/>
      <w:marBottom w:val="0"/>
      <w:divBdr>
        <w:top w:val="none" w:sz="0" w:space="0" w:color="auto"/>
        <w:left w:val="none" w:sz="0" w:space="0" w:color="auto"/>
        <w:bottom w:val="none" w:sz="0" w:space="0" w:color="auto"/>
        <w:right w:val="none" w:sz="0" w:space="0" w:color="auto"/>
      </w:divBdr>
    </w:div>
    <w:div w:id="833954114">
      <w:bodyDiv w:val="1"/>
      <w:marLeft w:val="0"/>
      <w:marRight w:val="0"/>
      <w:marTop w:val="0"/>
      <w:marBottom w:val="0"/>
      <w:divBdr>
        <w:top w:val="none" w:sz="0" w:space="0" w:color="auto"/>
        <w:left w:val="none" w:sz="0" w:space="0" w:color="auto"/>
        <w:bottom w:val="none" w:sz="0" w:space="0" w:color="auto"/>
        <w:right w:val="none" w:sz="0" w:space="0" w:color="auto"/>
      </w:divBdr>
    </w:div>
    <w:div w:id="866604091">
      <w:bodyDiv w:val="1"/>
      <w:marLeft w:val="0"/>
      <w:marRight w:val="0"/>
      <w:marTop w:val="0"/>
      <w:marBottom w:val="0"/>
      <w:divBdr>
        <w:top w:val="none" w:sz="0" w:space="0" w:color="auto"/>
        <w:left w:val="none" w:sz="0" w:space="0" w:color="auto"/>
        <w:bottom w:val="none" w:sz="0" w:space="0" w:color="auto"/>
        <w:right w:val="none" w:sz="0" w:space="0" w:color="auto"/>
      </w:divBdr>
    </w:div>
    <w:div w:id="871262857">
      <w:bodyDiv w:val="1"/>
      <w:marLeft w:val="0"/>
      <w:marRight w:val="0"/>
      <w:marTop w:val="0"/>
      <w:marBottom w:val="0"/>
      <w:divBdr>
        <w:top w:val="none" w:sz="0" w:space="0" w:color="auto"/>
        <w:left w:val="none" w:sz="0" w:space="0" w:color="auto"/>
        <w:bottom w:val="none" w:sz="0" w:space="0" w:color="auto"/>
        <w:right w:val="none" w:sz="0" w:space="0" w:color="auto"/>
      </w:divBdr>
    </w:div>
    <w:div w:id="877857633">
      <w:bodyDiv w:val="1"/>
      <w:marLeft w:val="0"/>
      <w:marRight w:val="0"/>
      <w:marTop w:val="0"/>
      <w:marBottom w:val="0"/>
      <w:divBdr>
        <w:top w:val="none" w:sz="0" w:space="0" w:color="auto"/>
        <w:left w:val="none" w:sz="0" w:space="0" w:color="auto"/>
        <w:bottom w:val="none" w:sz="0" w:space="0" w:color="auto"/>
        <w:right w:val="none" w:sz="0" w:space="0" w:color="auto"/>
      </w:divBdr>
    </w:div>
    <w:div w:id="908075292">
      <w:bodyDiv w:val="1"/>
      <w:marLeft w:val="0"/>
      <w:marRight w:val="0"/>
      <w:marTop w:val="0"/>
      <w:marBottom w:val="0"/>
      <w:divBdr>
        <w:top w:val="none" w:sz="0" w:space="0" w:color="auto"/>
        <w:left w:val="none" w:sz="0" w:space="0" w:color="auto"/>
        <w:bottom w:val="none" w:sz="0" w:space="0" w:color="auto"/>
        <w:right w:val="none" w:sz="0" w:space="0" w:color="auto"/>
      </w:divBdr>
    </w:div>
    <w:div w:id="940145912">
      <w:bodyDiv w:val="1"/>
      <w:marLeft w:val="0"/>
      <w:marRight w:val="0"/>
      <w:marTop w:val="0"/>
      <w:marBottom w:val="0"/>
      <w:divBdr>
        <w:top w:val="none" w:sz="0" w:space="0" w:color="auto"/>
        <w:left w:val="none" w:sz="0" w:space="0" w:color="auto"/>
        <w:bottom w:val="none" w:sz="0" w:space="0" w:color="auto"/>
        <w:right w:val="none" w:sz="0" w:space="0" w:color="auto"/>
      </w:divBdr>
    </w:div>
    <w:div w:id="950167866">
      <w:bodyDiv w:val="1"/>
      <w:marLeft w:val="0"/>
      <w:marRight w:val="0"/>
      <w:marTop w:val="0"/>
      <w:marBottom w:val="0"/>
      <w:divBdr>
        <w:top w:val="none" w:sz="0" w:space="0" w:color="auto"/>
        <w:left w:val="none" w:sz="0" w:space="0" w:color="auto"/>
        <w:bottom w:val="none" w:sz="0" w:space="0" w:color="auto"/>
        <w:right w:val="none" w:sz="0" w:space="0" w:color="auto"/>
      </w:divBdr>
    </w:div>
    <w:div w:id="967319707">
      <w:bodyDiv w:val="1"/>
      <w:marLeft w:val="0"/>
      <w:marRight w:val="0"/>
      <w:marTop w:val="0"/>
      <w:marBottom w:val="0"/>
      <w:divBdr>
        <w:top w:val="none" w:sz="0" w:space="0" w:color="auto"/>
        <w:left w:val="none" w:sz="0" w:space="0" w:color="auto"/>
        <w:bottom w:val="none" w:sz="0" w:space="0" w:color="auto"/>
        <w:right w:val="none" w:sz="0" w:space="0" w:color="auto"/>
      </w:divBdr>
    </w:div>
    <w:div w:id="971905809">
      <w:bodyDiv w:val="1"/>
      <w:marLeft w:val="0"/>
      <w:marRight w:val="0"/>
      <w:marTop w:val="0"/>
      <w:marBottom w:val="0"/>
      <w:divBdr>
        <w:top w:val="none" w:sz="0" w:space="0" w:color="auto"/>
        <w:left w:val="none" w:sz="0" w:space="0" w:color="auto"/>
        <w:bottom w:val="none" w:sz="0" w:space="0" w:color="auto"/>
        <w:right w:val="none" w:sz="0" w:space="0" w:color="auto"/>
      </w:divBdr>
    </w:div>
    <w:div w:id="977685511">
      <w:bodyDiv w:val="1"/>
      <w:marLeft w:val="0"/>
      <w:marRight w:val="0"/>
      <w:marTop w:val="0"/>
      <w:marBottom w:val="0"/>
      <w:divBdr>
        <w:top w:val="none" w:sz="0" w:space="0" w:color="auto"/>
        <w:left w:val="none" w:sz="0" w:space="0" w:color="auto"/>
        <w:bottom w:val="none" w:sz="0" w:space="0" w:color="auto"/>
        <w:right w:val="none" w:sz="0" w:space="0" w:color="auto"/>
      </w:divBdr>
    </w:div>
    <w:div w:id="981615672">
      <w:bodyDiv w:val="1"/>
      <w:marLeft w:val="0"/>
      <w:marRight w:val="0"/>
      <w:marTop w:val="0"/>
      <w:marBottom w:val="0"/>
      <w:divBdr>
        <w:top w:val="none" w:sz="0" w:space="0" w:color="auto"/>
        <w:left w:val="none" w:sz="0" w:space="0" w:color="auto"/>
        <w:bottom w:val="none" w:sz="0" w:space="0" w:color="auto"/>
        <w:right w:val="none" w:sz="0" w:space="0" w:color="auto"/>
      </w:divBdr>
    </w:div>
    <w:div w:id="994185870">
      <w:bodyDiv w:val="1"/>
      <w:marLeft w:val="0"/>
      <w:marRight w:val="0"/>
      <w:marTop w:val="0"/>
      <w:marBottom w:val="0"/>
      <w:divBdr>
        <w:top w:val="none" w:sz="0" w:space="0" w:color="auto"/>
        <w:left w:val="none" w:sz="0" w:space="0" w:color="auto"/>
        <w:bottom w:val="none" w:sz="0" w:space="0" w:color="auto"/>
        <w:right w:val="none" w:sz="0" w:space="0" w:color="auto"/>
      </w:divBdr>
    </w:div>
    <w:div w:id="1020544339">
      <w:bodyDiv w:val="1"/>
      <w:marLeft w:val="0"/>
      <w:marRight w:val="0"/>
      <w:marTop w:val="0"/>
      <w:marBottom w:val="0"/>
      <w:divBdr>
        <w:top w:val="none" w:sz="0" w:space="0" w:color="auto"/>
        <w:left w:val="none" w:sz="0" w:space="0" w:color="auto"/>
        <w:bottom w:val="none" w:sz="0" w:space="0" w:color="auto"/>
        <w:right w:val="none" w:sz="0" w:space="0" w:color="auto"/>
      </w:divBdr>
    </w:div>
    <w:div w:id="1036196090">
      <w:bodyDiv w:val="1"/>
      <w:marLeft w:val="0"/>
      <w:marRight w:val="0"/>
      <w:marTop w:val="0"/>
      <w:marBottom w:val="0"/>
      <w:divBdr>
        <w:top w:val="none" w:sz="0" w:space="0" w:color="auto"/>
        <w:left w:val="none" w:sz="0" w:space="0" w:color="auto"/>
        <w:bottom w:val="none" w:sz="0" w:space="0" w:color="auto"/>
        <w:right w:val="none" w:sz="0" w:space="0" w:color="auto"/>
      </w:divBdr>
    </w:div>
    <w:div w:id="1040327665">
      <w:bodyDiv w:val="1"/>
      <w:marLeft w:val="0"/>
      <w:marRight w:val="0"/>
      <w:marTop w:val="0"/>
      <w:marBottom w:val="0"/>
      <w:divBdr>
        <w:top w:val="none" w:sz="0" w:space="0" w:color="auto"/>
        <w:left w:val="none" w:sz="0" w:space="0" w:color="auto"/>
        <w:bottom w:val="none" w:sz="0" w:space="0" w:color="auto"/>
        <w:right w:val="none" w:sz="0" w:space="0" w:color="auto"/>
      </w:divBdr>
    </w:div>
    <w:div w:id="1050151306">
      <w:bodyDiv w:val="1"/>
      <w:marLeft w:val="0"/>
      <w:marRight w:val="0"/>
      <w:marTop w:val="0"/>
      <w:marBottom w:val="0"/>
      <w:divBdr>
        <w:top w:val="none" w:sz="0" w:space="0" w:color="auto"/>
        <w:left w:val="none" w:sz="0" w:space="0" w:color="auto"/>
        <w:bottom w:val="none" w:sz="0" w:space="0" w:color="auto"/>
        <w:right w:val="none" w:sz="0" w:space="0" w:color="auto"/>
      </w:divBdr>
    </w:div>
    <w:div w:id="1066487217">
      <w:bodyDiv w:val="1"/>
      <w:marLeft w:val="0"/>
      <w:marRight w:val="0"/>
      <w:marTop w:val="0"/>
      <w:marBottom w:val="0"/>
      <w:divBdr>
        <w:top w:val="none" w:sz="0" w:space="0" w:color="auto"/>
        <w:left w:val="none" w:sz="0" w:space="0" w:color="auto"/>
        <w:bottom w:val="none" w:sz="0" w:space="0" w:color="auto"/>
        <w:right w:val="none" w:sz="0" w:space="0" w:color="auto"/>
      </w:divBdr>
    </w:div>
    <w:div w:id="1067262764">
      <w:bodyDiv w:val="1"/>
      <w:marLeft w:val="0"/>
      <w:marRight w:val="0"/>
      <w:marTop w:val="0"/>
      <w:marBottom w:val="0"/>
      <w:divBdr>
        <w:top w:val="none" w:sz="0" w:space="0" w:color="auto"/>
        <w:left w:val="none" w:sz="0" w:space="0" w:color="auto"/>
        <w:bottom w:val="none" w:sz="0" w:space="0" w:color="auto"/>
        <w:right w:val="none" w:sz="0" w:space="0" w:color="auto"/>
      </w:divBdr>
    </w:div>
    <w:div w:id="1095323194">
      <w:bodyDiv w:val="1"/>
      <w:marLeft w:val="0"/>
      <w:marRight w:val="0"/>
      <w:marTop w:val="0"/>
      <w:marBottom w:val="0"/>
      <w:divBdr>
        <w:top w:val="none" w:sz="0" w:space="0" w:color="auto"/>
        <w:left w:val="none" w:sz="0" w:space="0" w:color="auto"/>
        <w:bottom w:val="none" w:sz="0" w:space="0" w:color="auto"/>
        <w:right w:val="none" w:sz="0" w:space="0" w:color="auto"/>
      </w:divBdr>
    </w:div>
    <w:div w:id="1109197589">
      <w:bodyDiv w:val="1"/>
      <w:marLeft w:val="0"/>
      <w:marRight w:val="0"/>
      <w:marTop w:val="0"/>
      <w:marBottom w:val="0"/>
      <w:divBdr>
        <w:top w:val="none" w:sz="0" w:space="0" w:color="auto"/>
        <w:left w:val="none" w:sz="0" w:space="0" w:color="auto"/>
        <w:bottom w:val="none" w:sz="0" w:space="0" w:color="auto"/>
        <w:right w:val="none" w:sz="0" w:space="0" w:color="auto"/>
      </w:divBdr>
    </w:div>
    <w:div w:id="1117915092">
      <w:bodyDiv w:val="1"/>
      <w:marLeft w:val="0"/>
      <w:marRight w:val="0"/>
      <w:marTop w:val="0"/>
      <w:marBottom w:val="0"/>
      <w:divBdr>
        <w:top w:val="none" w:sz="0" w:space="0" w:color="auto"/>
        <w:left w:val="none" w:sz="0" w:space="0" w:color="auto"/>
        <w:bottom w:val="none" w:sz="0" w:space="0" w:color="auto"/>
        <w:right w:val="none" w:sz="0" w:space="0" w:color="auto"/>
      </w:divBdr>
    </w:div>
    <w:div w:id="1127088248">
      <w:bodyDiv w:val="1"/>
      <w:marLeft w:val="0"/>
      <w:marRight w:val="0"/>
      <w:marTop w:val="0"/>
      <w:marBottom w:val="0"/>
      <w:divBdr>
        <w:top w:val="none" w:sz="0" w:space="0" w:color="auto"/>
        <w:left w:val="none" w:sz="0" w:space="0" w:color="auto"/>
        <w:bottom w:val="none" w:sz="0" w:space="0" w:color="auto"/>
        <w:right w:val="none" w:sz="0" w:space="0" w:color="auto"/>
      </w:divBdr>
    </w:div>
    <w:div w:id="1139760120">
      <w:bodyDiv w:val="1"/>
      <w:marLeft w:val="0"/>
      <w:marRight w:val="0"/>
      <w:marTop w:val="0"/>
      <w:marBottom w:val="0"/>
      <w:divBdr>
        <w:top w:val="none" w:sz="0" w:space="0" w:color="auto"/>
        <w:left w:val="none" w:sz="0" w:space="0" w:color="auto"/>
        <w:bottom w:val="none" w:sz="0" w:space="0" w:color="auto"/>
        <w:right w:val="none" w:sz="0" w:space="0" w:color="auto"/>
      </w:divBdr>
    </w:div>
    <w:div w:id="1151365520">
      <w:bodyDiv w:val="1"/>
      <w:marLeft w:val="0"/>
      <w:marRight w:val="0"/>
      <w:marTop w:val="0"/>
      <w:marBottom w:val="0"/>
      <w:divBdr>
        <w:top w:val="none" w:sz="0" w:space="0" w:color="auto"/>
        <w:left w:val="none" w:sz="0" w:space="0" w:color="auto"/>
        <w:bottom w:val="none" w:sz="0" w:space="0" w:color="auto"/>
        <w:right w:val="none" w:sz="0" w:space="0" w:color="auto"/>
      </w:divBdr>
    </w:div>
    <w:div w:id="1163008985">
      <w:bodyDiv w:val="1"/>
      <w:marLeft w:val="0"/>
      <w:marRight w:val="0"/>
      <w:marTop w:val="0"/>
      <w:marBottom w:val="0"/>
      <w:divBdr>
        <w:top w:val="none" w:sz="0" w:space="0" w:color="auto"/>
        <w:left w:val="none" w:sz="0" w:space="0" w:color="auto"/>
        <w:bottom w:val="none" w:sz="0" w:space="0" w:color="auto"/>
        <w:right w:val="none" w:sz="0" w:space="0" w:color="auto"/>
      </w:divBdr>
    </w:div>
    <w:div w:id="1181122365">
      <w:bodyDiv w:val="1"/>
      <w:marLeft w:val="0"/>
      <w:marRight w:val="0"/>
      <w:marTop w:val="0"/>
      <w:marBottom w:val="0"/>
      <w:divBdr>
        <w:top w:val="none" w:sz="0" w:space="0" w:color="auto"/>
        <w:left w:val="none" w:sz="0" w:space="0" w:color="auto"/>
        <w:bottom w:val="none" w:sz="0" w:space="0" w:color="auto"/>
        <w:right w:val="none" w:sz="0" w:space="0" w:color="auto"/>
      </w:divBdr>
    </w:div>
    <w:div w:id="1187522240">
      <w:bodyDiv w:val="1"/>
      <w:marLeft w:val="0"/>
      <w:marRight w:val="0"/>
      <w:marTop w:val="0"/>
      <w:marBottom w:val="0"/>
      <w:divBdr>
        <w:top w:val="none" w:sz="0" w:space="0" w:color="auto"/>
        <w:left w:val="none" w:sz="0" w:space="0" w:color="auto"/>
        <w:bottom w:val="none" w:sz="0" w:space="0" w:color="auto"/>
        <w:right w:val="none" w:sz="0" w:space="0" w:color="auto"/>
      </w:divBdr>
    </w:div>
    <w:div w:id="1189563932">
      <w:bodyDiv w:val="1"/>
      <w:marLeft w:val="0"/>
      <w:marRight w:val="0"/>
      <w:marTop w:val="0"/>
      <w:marBottom w:val="0"/>
      <w:divBdr>
        <w:top w:val="none" w:sz="0" w:space="0" w:color="auto"/>
        <w:left w:val="none" w:sz="0" w:space="0" w:color="auto"/>
        <w:bottom w:val="none" w:sz="0" w:space="0" w:color="auto"/>
        <w:right w:val="none" w:sz="0" w:space="0" w:color="auto"/>
      </w:divBdr>
    </w:div>
    <w:div w:id="1190024705">
      <w:bodyDiv w:val="1"/>
      <w:marLeft w:val="0"/>
      <w:marRight w:val="0"/>
      <w:marTop w:val="0"/>
      <w:marBottom w:val="0"/>
      <w:divBdr>
        <w:top w:val="none" w:sz="0" w:space="0" w:color="auto"/>
        <w:left w:val="none" w:sz="0" w:space="0" w:color="auto"/>
        <w:bottom w:val="none" w:sz="0" w:space="0" w:color="auto"/>
        <w:right w:val="none" w:sz="0" w:space="0" w:color="auto"/>
      </w:divBdr>
    </w:div>
    <w:div w:id="1209492679">
      <w:bodyDiv w:val="1"/>
      <w:marLeft w:val="0"/>
      <w:marRight w:val="0"/>
      <w:marTop w:val="0"/>
      <w:marBottom w:val="0"/>
      <w:divBdr>
        <w:top w:val="none" w:sz="0" w:space="0" w:color="auto"/>
        <w:left w:val="none" w:sz="0" w:space="0" w:color="auto"/>
        <w:bottom w:val="none" w:sz="0" w:space="0" w:color="auto"/>
        <w:right w:val="none" w:sz="0" w:space="0" w:color="auto"/>
      </w:divBdr>
    </w:div>
    <w:div w:id="1221743445">
      <w:bodyDiv w:val="1"/>
      <w:marLeft w:val="0"/>
      <w:marRight w:val="0"/>
      <w:marTop w:val="0"/>
      <w:marBottom w:val="0"/>
      <w:divBdr>
        <w:top w:val="none" w:sz="0" w:space="0" w:color="auto"/>
        <w:left w:val="none" w:sz="0" w:space="0" w:color="auto"/>
        <w:bottom w:val="none" w:sz="0" w:space="0" w:color="auto"/>
        <w:right w:val="none" w:sz="0" w:space="0" w:color="auto"/>
      </w:divBdr>
    </w:div>
    <w:div w:id="1230264135">
      <w:bodyDiv w:val="1"/>
      <w:marLeft w:val="0"/>
      <w:marRight w:val="0"/>
      <w:marTop w:val="0"/>
      <w:marBottom w:val="0"/>
      <w:divBdr>
        <w:top w:val="none" w:sz="0" w:space="0" w:color="auto"/>
        <w:left w:val="none" w:sz="0" w:space="0" w:color="auto"/>
        <w:bottom w:val="none" w:sz="0" w:space="0" w:color="auto"/>
        <w:right w:val="none" w:sz="0" w:space="0" w:color="auto"/>
      </w:divBdr>
    </w:div>
    <w:div w:id="1254514549">
      <w:bodyDiv w:val="1"/>
      <w:marLeft w:val="0"/>
      <w:marRight w:val="0"/>
      <w:marTop w:val="0"/>
      <w:marBottom w:val="0"/>
      <w:divBdr>
        <w:top w:val="none" w:sz="0" w:space="0" w:color="auto"/>
        <w:left w:val="none" w:sz="0" w:space="0" w:color="auto"/>
        <w:bottom w:val="none" w:sz="0" w:space="0" w:color="auto"/>
        <w:right w:val="none" w:sz="0" w:space="0" w:color="auto"/>
      </w:divBdr>
    </w:div>
    <w:div w:id="1266232205">
      <w:bodyDiv w:val="1"/>
      <w:marLeft w:val="0"/>
      <w:marRight w:val="0"/>
      <w:marTop w:val="0"/>
      <w:marBottom w:val="0"/>
      <w:divBdr>
        <w:top w:val="none" w:sz="0" w:space="0" w:color="auto"/>
        <w:left w:val="none" w:sz="0" w:space="0" w:color="auto"/>
        <w:bottom w:val="none" w:sz="0" w:space="0" w:color="auto"/>
        <w:right w:val="none" w:sz="0" w:space="0" w:color="auto"/>
      </w:divBdr>
      <w:divsChild>
        <w:div w:id="102766718">
          <w:marLeft w:val="0"/>
          <w:marRight w:val="0"/>
          <w:marTop w:val="0"/>
          <w:marBottom w:val="0"/>
          <w:divBdr>
            <w:top w:val="none" w:sz="0" w:space="0" w:color="auto"/>
            <w:left w:val="none" w:sz="0" w:space="0" w:color="auto"/>
            <w:bottom w:val="none" w:sz="0" w:space="0" w:color="auto"/>
            <w:right w:val="none" w:sz="0" w:space="0" w:color="auto"/>
          </w:divBdr>
        </w:div>
        <w:div w:id="931625495">
          <w:marLeft w:val="0"/>
          <w:marRight w:val="0"/>
          <w:marTop w:val="0"/>
          <w:marBottom w:val="0"/>
          <w:divBdr>
            <w:top w:val="none" w:sz="0" w:space="0" w:color="auto"/>
            <w:left w:val="none" w:sz="0" w:space="0" w:color="auto"/>
            <w:bottom w:val="none" w:sz="0" w:space="0" w:color="auto"/>
            <w:right w:val="none" w:sz="0" w:space="0" w:color="auto"/>
          </w:divBdr>
        </w:div>
        <w:div w:id="1844930608">
          <w:marLeft w:val="0"/>
          <w:marRight w:val="0"/>
          <w:marTop w:val="0"/>
          <w:marBottom w:val="0"/>
          <w:divBdr>
            <w:top w:val="none" w:sz="0" w:space="0" w:color="auto"/>
            <w:left w:val="none" w:sz="0" w:space="0" w:color="auto"/>
            <w:bottom w:val="none" w:sz="0" w:space="0" w:color="auto"/>
            <w:right w:val="none" w:sz="0" w:space="0" w:color="auto"/>
          </w:divBdr>
        </w:div>
        <w:div w:id="601645678">
          <w:marLeft w:val="0"/>
          <w:marRight w:val="0"/>
          <w:marTop w:val="0"/>
          <w:marBottom w:val="0"/>
          <w:divBdr>
            <w:top w:val="none" w:sz="0" w:space="0" w:color="auto"/>
            <w:left w:val="none" w:sz="0" w:space="0" w:color="auto"/>
            <w:bottom w:val="none" w:sz="0" w:space="0" w:color="auto"/>
            <w:right w:val="none" w:sz="0" w:space="0" w:color="auto"/>
          </w:divBdr>
        </w:div>
        <w:div w:id="1125344900">
          <w:marLeft w:val="0"/>
          <w:marRight w:val="0"/>
          <w:marTop w:val="0"/>
          <w:marBottom w:val="0"/>
          <w:divBdr>
            <w:top w:val="none" w:sz="0" w:space="0" w:color="auto"/>
            <w:left w:val="none" w:sz="0" w:space="0" w:color="auto"/>
            <w:bottom w:val="none" w:sz="0" w:space="0" w:color="auto"/>
            <w:right w:val="none" w:sz="0" w:space="0" w:color="auto"/>
          </w:divBdr>
        </w:div>
        <w:div w:id="1812479310">
          <w:marLeft w:val="0"/>
          <w:marRight w:val="0"/>
          <w:marTop w:val="0"/>
          <w:marBottom w:val="0"/>
          <w:divBdr>
            <w:top w:val="none" w:sz="0" w:space="0" w:color="auto"/>
            <w:left w:val="none" w:sz="0" w:space="0" w:color="auto"/>
            <w:bottom w:val="none" w:sz="0" w:space="0" w:color="auto"/>
            <w:right w:val="none" w:sz="0" w:space="0" w:color="auto"/>
          </w:divBdr>
        </w:div>
        <w:div w:id="1788313571">
          <w:marLeft w:val="0"/>
          <w:marRight w:val="0"/>
          <w:marTop w:val="0"/>
          <w:marBottom w:val="0"/>
          <w:divBdr>
            <w:top w:val="none" w:sz="0" w:space="0" w:color="auto"/>
            <w:left w:val="none" w:sz="0" w:space="0" w:color="auto"/>
            <w:bottom w:val="none" w:sz="0" w:space="0" w:color="auto"/>
            <w:right w:val="none" w:sz="0" w:space="0" w:color="auto"/>
          </w:divBdr>
        </w:div>
        <w:div w:id="1399471886">
          <w:marLeft w:val="0"/>
          <w:marRight w:val="0"/>
          <w:marTop w:val="0"/>
          <w:marBottom w:val="0"/>
          <w:divBdr>
            <w:top w:val="none" w:sz="0" w:space="0" w:color="auto"/>
            <w:left w:val="none" w:sz="0" w:space="0" w:color="auto"/>
            <w:bottom w:val="none" w:sz="0" w:space="0" w:color="auto"/>
            <w:right w:val="none" w:sz="0" w:space="0" w:color="auto"/>
          </w:divBdr>
        </w:div>
        <w:div w:id="76289122">
          <w:marLeft w:val="0"/>
          <w:marRight w:val="0"/>
          <w:marTop w:val="0"/>
          <w:marBottom w:val="0"/>
          <w:divBdr>
            <w:top w:val="none" w:sz="0" w:space="0" w:color="auto"/>
            <w:left w:val="none" w:sz="0" w:space="0" w:color="auto"/>
            <w:bottom w:val="none" w:sz="0" w:space="0" w:color="auto"/>
            <w:right w:val="none" w:sz="0" w:space="0" w:color="auto"/>
          </w:divBdr>
        </w:div>
        <w:div w:id="264113565">
          <w:marLeft w:val="0"/>
          <w:marRight w:val="0"/>
          <w:marTop w:val="0"/>
          <w:marBottom w:val="0"/>
          <w:divBdr>
            <w:top w:val="none" w:sz="0" w:space="0" w:color="auto"/>
            <w:left w:val="none" w:sz="0" w:space="0" w:color="auto"/>
            <w:bottom w:val="none" w:sz="0" w:space="0" w:color="auto"/>
            <w:right w:val="none" w:sz="0" w:space="0" w:color="auto"/>
          </w:divBdr>
        </w:div>
        <w:div w:id="1136219486">
          <w:marLeft w:val="0"/>
          <w:marRight w:val="0"/>
          <w:marTop w:val="0"/>
          <w:marBottom w:val="0"/>
          <w:divBdr>
            <w:top w:val="none" w:sz="0" w:space="0" w:color="auto"/>
            <w:left w:val="none" w:sz="0" w:space="0" w:color="auto"/>
            <w:bottom w:val="none" w:sz="0" w:space="0" w:color="auto"/>
            <w:right w:val="none" w:sz="0" w:space="0" w:color="auto"/>
          </w:divBdr>
        </w:div>
        <w:div w:id="479924553">
          <w:marLeft w:val="0"/>
          <w:marRight w:val="0"/>
          <w:marTop w:val="0"/>
          <w:marBottom w:val="0"/>
          <w:divBdr>
            <w:top w:val="none" w:sz="0" w:space="0" w:color="auto"/>
            <w:left w:val="none" w:sz="0" w:space="0" w:color="auto"/>
            <w:bottom w:val="none" w:sz="0" w:space="0" w:color="auto"/>
            <w:right w:val="none" w:sz="0" w:space="0" w:color="auto"/>
          </w:divBdr>
        </w:div>
        <w:div w:id="929659337">
          <w:marLeft w:val="0"/>
          <w:marRight w:val="0"/>
          <w:marTop w:val="0"/>
          <w:marBottom w:val="0"/>
          <w:divBdr>
            <w:top w:val="none" w:sz="0" w:space="0" w:color="auto"/>
            <w:left w:val="none" w:sz="0" w:space="0" w:color="auto"/>
            <w:bottom w:val="none" w:sz="0" w:space="0" w:color="auto"/>
            <w:right w:val="none" w:sz="0" w:space="0" w:color="auto"/>
          </w:divBdr>
        </w:div>
        <w:div w:id="1000277877">
          <w:marLeft w:val="0"/>
          <w:marRight w:val="0"/>
          <w:marTop w:val="0"/>
          <w:marBottom w:val="0"/>
          <w:divBdr>
            <w:top w:val="none" w:sz="0" w:space="0" w:color="auto"/>
            <w:left w:val="none" w:sz="0" w:space="0" w:color="auto"/>
            <w:bottom w:val="none" w:sz="0" w:space="0" w:color="auto"/>
            <w:right w:val="none" w:sz="0" w:space="0" w:color="auto"/>
          </w:divBdr>
        </w:div>
        <w:div w:id="614945133">
          <w:marLeft w:val="0"/>
          <w:marRight w:val="0"/>
          <w:marTop w:val="0"/>
          <w:marBottom w:val="0"/>
          <w:divBdr>
            <w:top w:val="none" w:sz="0" w:space="0" w:color="auto"/>
            <w:left w:val="none" w:sz="0" w:space="0" w:color="auto"/>
            <w:bottom w:val="none" w:sz="0" w:space="0" w:color="auto"/>
            <w:right w:val="none" w:sz="0" w:space="0" w:color="auto"/>
          </w:divBdr>
        </w:div>
        <w:div w:id="1499929512">
          <w:marLeft w:val="0"/>
          <w:marRight w:val="0"/>
          <w:marTop w:val="0"/>
          <w:marBottom w:val="0"/>
          <w:divBdr>
            <w:top w:val="none" w:sz="0" w:space="0" w:color="auto"/>
            <w:left w:val="none" w:sz="0" w:space="0" w:color="auto"/>
            <w:bottom w:val="none" w:sz="0" w:space="0" w:color="auto"/>
            <w:right w:val="none" w:sz="0" w:space="0" w:color="auto"/>
          </w:divBdr>
        </w:div>
        <w:div w:id="346638572">
          <w:marLeft w:val="0"/>
          <w:marRight w:val="0"/>
          <w:marTop w:val="0"/>
          <w:marBottom w:val="0"/>
          <w:divBdr>
            <w:top w:val="none" w:sz="0" w:space="0" w:color="auto"/>
            <w:left w:val="none" w:sz="0" w:space="0" w:color="auto"/>
            <w:bottom w:val="none" w:sz="0" w:space="0" w:color="auto"/>
            <w:right w:val="none" w:sz="0" w:space="0" w:color="auto"/>
          </w:divBdr>
        </w:div>
        <w:div w:id="771239221">
          <w:marLeft w:val="0"/>
          <w:marRight w:val="0"/>
          <w:marTop w:val="0"/>
          <w:marBottom w:val="0"/>
          <w:divBdr>
            <w:top w:val="none" w:sz="0" w:space="0" w:color="auto"/>
            <w:left w:val="none" w:sz="0" w:space="0" w:color="auto"/>
            <w:bottom w:val="none" w:sz="0" w:space="0" w:color="auto"/>
            <w:right w:val="none" w:sz="0" w:space="0" w:color="auto"/>
          </w:divBdr>
        </w:div>
        <w:div w:id="1748458561">
          <w:marLeft w:val="0"/>
          <w:marRight w:val="0"/>
          <w:marTop w:val="0"/>
          <w:marBottom w:val="0"/>
          <w:divBdr>
            <w:top w:val="none" w:sz="0" w:space="0" w:color="auto"/>
            <w:left w:val="none" w:sz="0" w:space="0" w:color="auto"/>
            <w:bottom w:val="none" w:sz="0" w:space="0" w:color="auto"/>
            <w:right w:val="none" w:sz="0" w:space="0" w:color="auto"/>
          </w:divBdr>
        </w:div>
        <w:div w:id="1285111587">
          <w:marLeft w:val="0"/>
          <w:marRight w:val="0"/>
          <w:marTop w:val="0"/>
          <w:marBottom w:val="0"/>
          <w:divBdr>
            <w:top w:val="none" w:sz="0" w:space="0" w:color="auto"/>
            <w:left w:val="none" w:sz="0" w:space="0" w:color="auto"/>
            <w:bottom w:val="none" w:sz="0" w:space="0" w:color="auto"/>
            <w:right w:val="none" w:sz="0" w:space="0" w:color="auto"/>
          </w:divBdr>
        </w:div>
        <w:div w:id="890075204">
          <w:marLeft w:val="0"/>
          <w:marRight w:val="0"/>
          <w:marTop w:val="0"/>
          <w:marBottom w:val="0"/>
          <w:divBdr>
            <w:top w:val="none" w:sz="0" w:space="0" w:color="auto"/>
            <w:left w:val="none" w:sz="0" w:space="0" w:color="auto"/>
            <w:bottom w:val="none" w:sz="0" w:space="0" w:color="auto"/>
            <w:right w:val="none" w:sz="0" w:space="0" w:color="auto"/>
          </w:divBdr>
        </w:div>
        <w:div w:id="1809859587">
          <w:marLeft w:val="0"/>
          <w:marRight w:val="0"/>
          <w:marTop w:val="0"/>
          <w:marBottom w:val="0"/>
          <w:divBdr>
            <w:top w:val="none" w:sz="0" w:space="0" w:color="auto"/>
            <w:left w:val="none" w:sz="0" w:space="0" w:color="auto"/>
            <w:bottom w:val="none" w:sz="0" w:space="0" w:color="auto"/>
            <w:right w:val="none" w:sz="0" w:space="0" w:color="auto"/>
          </w:divBdr>
        </w:div>
        <w:div w:id="1172528548">
          <w:marLeft w:val="0"/>
          <w:marRight w:val="0"/>
          <w:marTop w:val="0"/>
          <w:marBottom w:val="0"/>
          <w:divBdr>
            <w:top w:val="none" w:sz="0" w:space="0" w:color="auto"/>
            <w:left w:val="none" w:sz="0" w:space="0" w:color="auto"/>
            <w:bottom w:val="none" w:sz="0" w:space="0" w:color="auto"/>
            <w:right w:val="none" w:sz="0" w:space="0" w:color="auto"/>
          </w:divBdr>
        </w:div>
        <w:div w:id="86779836">
          <w:marLeft w:val="0"/>
          <w:marRight w:val="0"/>
          <w:marTop w:val="0"/>
          <w:marBottom w:val="0"/>
          <w:divBdr>
            <w:top w:val="none" w:sz="0" w:space="0" w:color="auto"/>
            <w:left w:val="none" w:sz="0" w:space="0" w:color="auto"/>
            <w:bottom w:val="none" w:sz="0" w:space="0" w:color="auto"/>
            <w:right w:val="none" w:sz="0" w:space="0" w:color="auto"/>
          </w:divBdr>
        </w:div>
        <w:div w:id="1745225186">
          <w:marLeft w:val="0"/>
          <w:marRight w:val="0"/>
          <w:marTop w:val="0"/>
          <w:marBottom w:val="0"/>
          <w:divBdr>
            <w:top w:val="none" w:sz="0" w:space="0" w:color="auto"/>
            <w:left w:val="none" w:sz="0" w:space="0" w:color="auto"/>
            <w:bottom w:val="none" w:sz="0" w:space="0" w:color="auto"/>
            <w:right w:val="none" w:sz="0" w:space="0" w:color="auto"/>
          </w:divBdr>
        </w:div>
        <w:div w:id="722600928">
          <w:marLeft w:val="0"/>
          <w:marRight w:val="0"/>
          <w:marTop w:val="0"/>
          <w:marBottom w:val="0"/>
          <w:divBdr>
            <w:top w:val="none" w:sz="0" w:space="0" w:color="auto"/>
            <w:left w:val="none" w:sz="0" w:space="0" w:color="auto"/>
            <w:bottom w:val="none" w:sz="0" w:space="0" w:color="auto"/>
            <w:right w:val="none" w:sz="0" w:space="0" w:color="auto"/>
          </w:divBdr>
        </w:div>
        <w:div w:id="848057986">
          <w:marLeft w:val="0"/>
          <w:marRight w:val="0"/>
          <w:marTop w:val="0"/>
          <w:marBottom w:val="0"/>
          <w:divBdr>
            <w:top w:val="none" w:sz="0" w:space="0" w:color="auto"/>
            <w:left w:val="none" w:sz="0" w:space="0" w:color="auto"/>
            <w:bottom w:val="none" w:sz="0" w:space="0" w:color="auto"/>
            <w:right w:val="none" w:sz="0" w:space="0" w:color="auto"/>
          </w:divBdr>
        </w:div>
        <w:div w:id="1814133301">
          <w:marLeft w:val="0"/>
          <w:marRight w:val="0"/>
          <w:marTop w:val="0"/>
          <w:marBottom w:val="0"/>
          <w:divBdr>
            <w:top w:val="none" w:sz="0" w:space="0" w:color="auto"/>
            <w:left w:val="none" w:sz="0" w:space="0" w:color="auto"/>
            <w:bottom w:val="none" w:sz="0" w:space="0" w:color="auto"/>
            <w:right w:val="none" w:sz="0" w:space="0" w:color="auto"/>
          </w:divBdr>
        </w:div>
        <w:div w:id="1725835064">
          <w:marLeft w:val="0"/>
          <w:marRight w:val="0"/>
          <w:marTop w:val="0"/>
          <w:marBottom w:val="0"/>
          <w:divBdr>
            <w:top w:val="none" w:sz="0" w:space="0" w:color="auto"/>
            <w:left w:val="none" w:sz="0" w:space="0" w:color="auto"/>
            <w:bottom w:val="none" w:sz="0" w:space="0" w:color="auto"/>
            <w:right w:val="none" w:sz="0" w:space="0" w:color="auto"/>
          </w:divBdr>
        </w:div>
        <w:div w:id="803622705">
          <w:marLeft w:val="0"/>
          <w:marRight w:val="0"/>
          <w:marTop w:val="0"/>
          <w:marBottom w:val="0"/>
          <w:divBdr>
            <w:top w:val="none" w:sz="0" w:space="0" w:color="auto"/>
            <w:left w:val="none" w:sz="0" w:space="0" w:color="auto"/>
            <w:bottom w:val="none" w:sz="0" w:space="0" w:color="auto"/>
            <w:right w:val="none" w:sz="0" w:space="0" w:color="auto"/>
          </w:divBdr>
        </w:div>
        <w:div w:id="917860879">
          <w:marLeft w:val="0"/>
          <w:marRight w:val="0"/>
          <w:marTop w:val="0"/>
          <w:marBottom w:val="0"/>
          <w:divBdr>
            <w:top w:val="none" w:sz="0" w:space="0" w:color="auto"/>
            <w:left w:val="none" w:sz="0" w:space="0" w:color="auto"/>
            <w:bottom w:val="none" w:sz="0" w:space="0" w:color="auto"/>
            <w:right w:val="none" w:sz="0" w:space="0" w:color="auto"/>
          </w:divBdr>
        </w:div>
      </w:divsChild>
    </w:div>
    <w:div w:id="1312248738">
      <w:bodyDiv w:val="1"/>
      <w:marLeft w:val="0"/>
      <w:marRight w:val="0"/>
      <w:marTop w:val="0"/>
      <w:marBottom w:val="0"/>
      <w:divBdr>
        <w:top w:val="none" w:sz="0" w:space="0" w:color="auto"/>
        <w:left w:val="none" w:sz="0" w:space="0" w:color="auto"/>
        <w:bottom w:val="none" w:sz="0" w:space="0" w:color="auto"/>
        <w:right w:val="none" w:sz="0" w:space="0" w:color="auto"/>
      </w:divBdr>
      <w:divsChild>
        <w:div w:id="354578289">
          <w:marLeft w:val="0"/>
          <w:marRight w:val="0"/>
          <w:marTop w:val="0"/>
          <w:marBottom w:val="0"/>
          <w:divBdr>
            <w:top w:val="none" w:sz="0" w:space="0" w:color="auto"/>
            <w:left w:val="none" w:sz="0" w:space="0" w:color="auto"/>
            <w:bottom w:val="none" w:sz="0" w:space="0" w:color="auto"/>
            <w:right w:val="none" w:sz="0" w:space="0" w:color="auto"/>
          </w:divBdr>
        </w:div>
        <w:div w:id="1764033618">
          <w:marLeft w:val="0"/>
          <w:marRight w:val="0"/>
          <w:marTop w:val="0"/>
          <w:marBottom w:val="0"/>
          <w:divBdr>
            <w:top w:val="none" w:sz="0" w:space="0" w:color="auto"/>
            <w:left w:val="none" w:sz="0" w:space="0" w:color="auto"/>
            <w:bottom w:val="none" w:sz="0" w:space="0" w:color="auto"/>
            <w:right w:val="none" w:sz="0" w:space="0" w:color="auto"/>
          </w:divBdr>
        </w:div>
        <w:div w:id="967661848">
          <w:marLeft w:val="0"/>
          <w:marRight w:val="0"/>
          <w:marTop w:val="0"/>
          <w:marBottom w:val="0"/>
          <w:divBdr>
            <w:top w:val="none" w:sz="0" w:space="0" w:color="auto"/>
            <w:left w:val="none" w:sz="0" w:space="0" w:color="auto"/>
            <w:bottom w:val="none" w:sz="0" w:space="0" w:color="auto"/>
            <w:right w:val="none" w:sz="0" w:space="0" w:color="auto"/>
          </w:divBdr>
        </w:div>
        <w:div w:id="443115833">
          <w:marLeft w:val="0"/>
          <w:marRight w:val="0"/>
          <w:marTop w:val="0"/>
          <w:marBottom w:val="0"/>
          <w:divBdr>
            <w:top w:val="none" w:sz="0" w:space="0" w:color="auto"/>
            <w:left w:val="none" w:sz="0" w:space="0" w:color="auto"/>
            <w:bottom w:val="none" w:sz="0" w:space="0" w:color="auto"/>
            <w:right w:val="none" w:sz="0" w:space="0" w:color="auto"/>
          </w:divBdr>
        </w:div>
        <w:div w:id="1545098590">
          <w:marLeft w:val="0"/>
          <w:marRight w:val="0"/>
          <w:marTop w:val="0"/>
          <w:marBottom w:val="0"/>
          <w:divBdr>
            <w:top w:val="none" w:sz="0" w:space="0" w:color="auto"/>
            <w:left w:val="none" w:sz="0" w:space="0" w:color="auto"/>
            <w:bottom w:val="none" w:sz="0" w:space="0" w:color="auto"/>
            <w:right w:val="none" w:sz="0" w:space="0" w:color="auto"/>
          </w:divBdr>
        </w:div>
        <w:div w:id="214775838">
          <w:marLeft w:val="0"/>
          <w:marRight w:val="0"/>
          <w:marTop w:val="0"/>
          <w:marBottom w:val="0"/>
          <w:divBdr>
            <w:top w:val="none" w:sz="0" w:space="0" w:color="auto"/>
            <w:left w:val="none" w:sz="0" w:space="0" w:color="auto"/>
            <w:bottom w:val="none" w:sz="0" w:space="0" w:color="auto"/>
            <w:right w:val="none" w:sz="0" w:space="0" w:color="auto"/>
          </w:divBdr>
        </w:div>
        <w:div w:id="1864586503">
          <w:marLeft w:val="0"/>
          <w:marRight w:val="0"/>
          <w:marTop w:val="0"/>
          <w:marBottom w:val="0"/>
          <w:divBdr>
            <w:top w:val="none" w:sz="0" w:space="0" w:color="auto"/>
            <w:left w:val="none" w:sz="0" w:space="0" w:color="auto"/>
            <w:bottom w:val="none" w:sz="0" w:space="0" w:color="auto"/>
            <w:right w:val="none" w:sz="0" w:space="0" w:color="auto"/>
          </w:divBdr>
        </w:div>
        <w:div w:id="557981519">
          <w:marLeft w:val="0"/>
          <w:marRight w:val="0"/>
          <w:marTop w:val="0"/>
          <w:marBottom w:val="0"/>
          <w:divBdr>
            <w:top w:val="none" w:sz="0" w:space="0" w:color="auto"/>
            <w:left w:val="none" w:sz="0" w:space="0" w:color="auto"/>
            <w:bottom w:val="none" w:sz="0" w:space="0" w:color="auto"/>
            <w:right w:val="none" w:sz="0" w:space="0" w:color="auto"/>
          </w:divBdr>
        </w:div>
        <w:div w:id="782696668">
          <w:marLeft w:val="0"/>
          <w:marRight w:val="0"/>
          <w:marTop w:val="0"/>
          <w:marBottom w:val="0"/>
          <w:divBdr>
            <w:top w:val="none" w:sz="0" w:space="0" w:color="auto"/>
            <w:left w:val="none" w:sz="0" w:space="0" w:color="auto"/>
            <w:bottom w:val="none" w:sz="0" w:space="0" w:color="auto"/>
            <w:right w:val="none" w:sz="0" w:space="0" w:color="auto"/>
          </w:divBdr>
        </w:div>
        <w:div w:id="22675993">
          <w:marLeft w:val="0"/>
          <w:marRight w:val="0"/>
          <w:marTop w:val="0"/>
          <w:marBottom w:val="0"/>
          <w:divBdr>
            <w:top w:val="none" w:sz="0" w:space="0" w:color="auto"/>
            <w:left w:val="none" w:sz="0" w:space="0" w:color="auto"/>
            <w:bottom w:val="none" w:sz="0" w:space="0" w:color="auto"/>
            <w:right w:val="none" w:sz="0" w:space="0" w:color="auto"/>
          </w:divBdr>
        </w:div>
        <w:div w:id="1987780098">
          <w:marLeft w:val="0"/>
          <w:marRight w:val="0"/>
          <w:marTop w:val="0"/>
          <w:marBottom w:val="0"/>
          <w:divBdr>
            <w:top w:val="none" w:sz="0" w:space="0" w:color="auto"/>
            <w:left w:val="none" w:sz="0" w:space="0" w:color="auto"/>
            <w:bottom w:val="none" w:sz="0" w:space="0" w:color="auto"/>
            <w:right w:val="none" w:sz="0" w:space="0" w:color="auto"/>
          </w:divBdr>
        </w:div>
        <w:div w:id="934288966">
          <w:marLeft w:val="0"/>
          <w:marRight w:val="0"/>
          <w:marTop w:val="0"/>
          <w:marBottom w:val="0"/>
          <w:divBdr>
            <w:top w:val="none" w:sz="0" w:space="0" w:color="auto"/>
            <w:left w:val="none" w:sz="0" w:space="0" w:color="auto"/>
            <w:bottom w:val="none" w:sz="0" w:space="0" w:color="auto"/>
            <w:right w:val="none" w:sz="0" w:space="0" w:color="auto"/>
          </w:divBdr>
        </w:div>
        <w:div w:id="1834906411">
          <w:marLeft w:val="0"/>
          <w:marRight w:val="0"/>
          <w:marTop w:val="0"/>
          <w:marBottom w:val="0"/>
          <w:divBdr>
            <w:top w:val="none" w:sz="0" w:space="0" w:color="auto"/>
            <w:left w:val="none" w:sz="0" w:space="0" w:color="auto"/>
            <w:bottom w:val="none" w:sz="0" w:space="0" w:color="auto"/>
            <w:right w:val="none" w:sz="0" w:space="0" w:color="auto"/>
          </w:divBdr>
        </w:div>
        <w:div w:id="1632248866">
          <w:marLeft w:val="0"/>
          <w:marRight w:val="0"/>
          <w:marTop w:val="0"/>
          <w:marBottom w:val="0"/>
          <w:divBdr>
            <w:top w:val="none" w:sz="0" w:space="0" w:color="auto"/>
            <w:left w:val="none" w:sz="0" w:space="0" w:color="auto"/>
            <w:bottom w:val="none" w:sz="0" w:space="0" w:color="auto"/>
            <w:right w:val="none" w:sz="0" w:space="0" w:color="auto"/>
          </w:divBdr>
        </w:div>
        <w:div w:id="1133526576">
          <w:marLeft w:val="0"/>
          <w:marRight w:val="0"/>
          <w:marTop w:val="0"/>
          <w:marBottom w:val="0"/>
          <w:divBdr>
            <w:top w:val="none" w:sz="0" w:space="0" w:color="auto"/>
            <w:left w:val="none" w:sz="0" w:space="0" w:color="auto"/>
            <w:bottom w:val="none" w:sz="0" w:space="0" w:color="auto"/>
            <w:right w:val="none" w:sz="0" w:space="0" w:color="auto"/>
          </w:divBdr>
        </w:div>
        <w:div w:id="1628200520">
          <w:marLeft w:val="0"/>
          <w:marRight w:val="0"/>
          <w:marTop w:val="0"/>
          <w:marBottom w:val="0"/>
          <w:divBdr>
            <w:top w:val="none" w:sz="0" w:space="0" w:color="auto"/>
            <w:left w:val="none" w:sz="0" w:space="0" w:color="auto"/>
            <w:bottom w:val="none" w:sz="0" w:space="0" w:color="auto"/>
            <w:right w:val="none" w:sz="0" w:space="0" w:color="auto"/>
          </w:divBdr>
        </w:div>
        <w:div w:id="573929434">
          <w:marLeft w:val="0"/>
          <w:marRight w:val="0"/>
          <w:marTop w:val="0"/>
          <w:marBottom w:val="0"/>
          <w:divBdr>
            <w:top w:val="none" w:sz="0" w:space="0" w:color="auto"/>
            <w:left w:val="none" w:sz="0" w:space="0" w:color="auto"/>
            <w:bottom w:val="none" w:sz="0" w:space="0" w:color="auto"/>
            <w:right w:val="none" w:sz="0" w:space="0" w:color="auto"/>
          </w:divBdr>
        </w:div>
        <w:div w:id="206257094">
          <w:marLeft w:val="0"/>
          <w:marRight w:val="0"/>
          <w:marTop w:val="0"/>
          <w:marBottom w:val="0"/>
          <w:divBdr>
            <w:top w:val="none" w:sz="0" w:space="0" w:color="auto"/>
            <w:left w:val="none" w:sz="0" w:space="0" w:color="auto"/>
            <w:bottom w:val="none" w:sz="0" w:space="0" w:color="auto"/>
            <w:right w:val="none" w:sz="0" w:space="0" w:color="auto"/>
          </w:divBdr>
        </w:div>
        <w:div w:id="929239595">
          <w:marLeft w:val="0"/>
          <w:marRight w:val="0"/>
          <w:marTop w:val="0"/>
          <w:marBottom w:val="0"/>
          <w:divBdr>
            <w:top w:val="none" w:sz="0" w:space="0" w:color="auto"/>
            <w:left w:val="none" w:sz="0" w:space="0" w:color="auto"/>
            <w:bottom w:val="none" w:sz="0" w:space="0" w:color="auto"/>
            <w:right w:val="none" w:sz="0" w:space="0" w:color="auto"/>
          </w:divBdr>
        </w:div>
        <w:div w:id="1989237378">
          <w:marLeft w:val="0"/>
          <w:marRight w:val="0"/>
          <w:marTop w:val="0"/>
          <w:marBottom w:val="0"/>
          <w:divBdr>
            <w:top w:val="none" w:sz="0" w:space="0" w:color="auto"/>
            <w:left w:val="none" w:sz="0" w:space="0" w:color="auto"/>
            <w:bottom w:val="none" w:sz="0" w:space="0" w:color="auto"/>
            <w:right w:val="none" w:sz="0" w:space="0" w:color="auto"/>
          </w:divBdr>
        </w:div>
        <w:div w:id="1340351144">
          <w:marLeft w:val="0"/>
          <w:marRight w:val="0"/>
          <w:marTop w:val="0"/>
          <w:marBottom w:val="0"/>
          <w:divBdr>
            <w:top w:val="none" w:sz="0" w:space="0" w:color="auto"/>
            <w:left w:val="none" w:sz="0" w:space="0" w:color="auto"/>
            <w:bottom w:val="none" w:sz="0" w:space="0" w:color="auto"/>
            <w:right w:val="none" w:sz="0" w:space="0" w:color="auto"/>
          </w:divBdr>
        </w:div>
        <w:div w:id="422730007">
          <w:marLeft w:val="0"/>
          <w:marRight w:val="0"/>
          <w:marTop w:val="0"/>
          <w:marBottom w:val="0"/>
          <w:divBdr>
            <w:top w:val="none" w:sz="0" w:space="0" w:color="auto"/>
            <w:left w:val="none" w:sz="0" w:space="0" w:color="auto"/>
            <w:bottom w:val="none" w:sz="0" w:space="0" w:color="auto"/>
            <w:right w:val="none" w:sz="0" w:space="0" w:color="auto"/>
          </w:divBdr>
        </w:div>
        <w:div w:id="1698043637">
          <w:marLeft w:val="0"/>
          <w:marRight w:val="0"/>
          <w:marTop w:val="0"/>
          <w:marBottom w:val="0"/>
          <w:divBdr>
            <w:top w:val="none" w:sz="0" w:space="0" w:color="auto"/>
            <w:left w:val="none" w:sz="0" w:space="0" w:color="auto"/>
            <w:bottom w:val="none" w:sz="0" w:space="0" w:color="auto"/>
            <w:right w:val="none" w:sz="0" w:space="0" w:color="auto"/>
          </w:divBdr>
        </w:div>
        <w:div w:id="1047491038">
          <w:marLeft w:val="0"/>
          <w:marRight w:val="0"/>
          <w:marTop w:val="0"/>
          <w:marBottom w:val="0"/>
          <w:divBdr>
            <w:top w:val="none" w:sz="0" w:space="0" w:color="auto"/>
            <w:left w:val="none" w:sz="0" w:space="0" w:color="auto"/>
            <w:bottom w:val="none" w:sz="0" w:space="0" w:color="auto"/>
            <w:right w:val="none" w:sz="0" w:space="0" w:color="auto"/>
          </w:divBdr>
        </w:div>
        <w:div w:id="149831086">
          <w:marLeft w:val="0"/>
          <w:marRight w:val="0"/>
          <w:marTop w:val="0"/>
          <w:marBottom w:val="0"/>
          <w:divBdr>
            <w:top w:val="none" w:sz="0" w:space="0" w:color="auto"/>
            <w:left w:val="none" w:sz="0" w:space="0" w:color="auto"/>
            <w:bottom w:val="none" w:sz="0" w:space="0" w:color="auto"/>
            <w:right w:val="none" w:sz="0" w:space="0" w:color="auto"/>
          </w:divBdr>
        </w:div>
        <w:div w:id="1539659409">
          <w:marLeft w:val="0"/>
          <w:marRight w:val="0"/>
          <w:marTop w:val="0"/>
          <w:marBottom w:val="0"/>
          <w:divBdr>
            <w:top w:val="none" w:sz="0" w:space="0" w:color="auto"/>
            <w:left w:val="none" w:sz="0" w:space="0" w:color="auto"/>
            <w:bottom w:val="none" w:sz="0" w:space="0" w:color="auto"/>
            <w:right w:val="none" w:sz="0" w:space="0" w:color="auto"/>
          </w:divBdr>
        </w:div>
        <w:div w:id="451245781">
          <w:marLeft w:val="0"/>
          <w:marRight w:val="0"/>
          <w:marTop w:val="0"/>
          <w:marBottom w:val="0"/>
          <w:divBdr>
            <w:top w:val="none" w:sz="0" w:space="0" w:color="auto"/>
            <w:left w:val="none" w:sz="0" w:space="0" w:color="auto"/>
            <w:bottom w:val="none" w:sz="0" w:space="0" w:color="auto"/>
            <w:right w:val="none" w:sz="0" w:space="0" w:color="auto"/>
          </w:divBdr>
        </w:div>
        <w:div w:id="1800800730">
          <w:marLeft w:val="0"/>
          <w:marRight w:val="0"/>
          <w:marTop w:val="0"/>
          <w:marBottom w:val="0"/>
          <w:divBdr>
            <w:top w:val="none" w:sz="0" w:space="0" w:color="auto"/>
            <w:left w:val="none" w:sz="0" w:space="0" w:color="auto"/>
            <w:bottom w:val="none" w:sz="0" w:space="0" w:color="auto"/>
            <w:right w:val="none" w:sz="0" w:space="0" w:color="auto"/>
          </w:divBdr>
        </w:div>
        <w:div w:id="2126341006">
          <w:marLeft w:val="0"/>
          <w:marRight w:val="0"/>
          <w:marTop w:val="0"/>
          <w:marBottom w:val="0"/>
          <w:divBdr>
            <w:top w:val="none" w:sz="0" w:space="0" w:color="auto"/>
            <w:left w:val="none" w:sz="0" w:space="0" w:color="auto"/>
            <w:bottom w:val="none" w:sz="0" w:space="0" w:color="auto"/>
            <w:right w:val="none" w:sz="0" w:space="0" w:color="auto"/>
          </w:divBdr>
        </w:div>
        <w:div w:id="1566450592">
          <w:marLeft w:val="0"/>
          <w:marRight w:val="0"/>
          <w:marTop w:val="0"/>
          <w:marBottom w:val="0"/>
          <w:divBdr>
            <w:top w:val="none" w:sz="0" w:space="0" w:color="auto"/>
            <w:left w:val="none" w:sz="0" w:space="0" w:color="auto"/>
            <w:bottom w:val="none" w:sz="0" w:space="0" w:color="auto"/>
            <w:right w:val="none" w:sz="0" w:space="0" w:color="auto"/>
          </w:divBdr>
        </w:div>
        <w:div w:id="1228801286">
          <w:marLeft w:val="0"/>
          <w:marRight w:val="0"/>
          <w:marTop w:val="0"/>
          <w:marBottom w:val="0"/>
          <w:divBdr>
            <w:top w:val="none" w:sz="0" w:space="0" w:color="auto"/>
            <w:left w:val="none" w:sz="0" w:space="0" w:color="auto"/>
            <w:bottom w:val="none" w:sz="0" w:space="0" w:color="auto"/>
            <w:right w:val="none" w:sz="0" w:space="0" w:color="auto"/>
          </w:divBdr>
        </w:div>
      </w:divsChild>
    </w:div>
    <w:div w:id="1313220389">
      <w:bodyDiv w:val="1"/>
      <w:marLeft w:val="0"/>
      <w:marRight w:val="0"/>
      <w:marTop w:val="0"/>
      <w:marBottom w:val="0"/>
      <w:divBdr>
        <w:top w:val="none" w:sz="0" w:space="0" w:color="auto"/>
        <w:left w:val="none" w:sz="0" w:space="0" w:color="auto"/>
        <w:bottom w:val="none" w:sz="0" w:space="0" w:color="auto"/>
        <w:right w:val="none" w:sz="0" w:space="0" w:color="auto"/>
      </w:divBdr>
    </w:div>
    <w:div w:id="1335034631">
      <w:bodyDiv w:val="1"/>
      <w:marLeft w:val="0"/>
      <w:marRight w:val="0"/>
      <w:marTop w:val="0"/>
      <w:marBottom w:val="0"/>
      <w:divBdr>
        <w:top w:val="none" w:sz="0" w:space="0" w:color="auto"/>
        <w:left w:val="none" w:sz="0" w:space="0" w:color="auto"/>
        <w:bottom w:val="none" w:sz="0" w:space="0" w:color="auto"/>
        <w:right w:val="none" w:sz="0" w:space="0" w:color="auto"/>
      </w:divBdr>
    </w:div>
    <w:div w:id="1340431503">
      <w:bodyDiv w:val="1"/>
      <w:marLeft w:val="0"/>
      <w:marRight w:val="0"/>
      <w:marTop w:val="0"/>
      <w:marBottom w:val="0"/>
      <w:divBdr>
        <w:top w:val="none" w:sz="0" w:space="0" w:color="auto"/>
        <w:left w:val="none" w:sz="0" w:space="0" w:color="auto"/>
        <w:bottom w:val="none" w:sz="0" w:space="0" w:color="auto"/>
        <w:right w:val="none" w:sz="0" w:space="0" w:color="auto"/>
      </w:divBdr>
    </w:div>
    <w:div w:id="1349480844">
      <w:bodyDiv w:val="1"/>
      <w:marLeft w:val="0"/>
      <w:marRight w:val="0"/>
      <w:marTop w:val="0"/>
      <w:marBottom w:val="0"/>
      <w:divBdr>
        <w:top w:val="none" w:sz="0" w:space="0" w:color="auto"/>
        <w:left w:val="none" w:sz="0" w:space="0" w:color="auto"/>
        <w:bottom w:val="none" w:sz="0" w:space="0" w:color="auto"/>
        <w:right w:val="none" w:sz="0" w:space="0" w:color="auto"/>
      </w:divBdr>
    </w:div>
    <w:div w:id="1372804116">
      <w:bodyDiv w:val="1"/>
      <w:marLeft w:val="0"/>
      <w:marRight w:val="0"/>
      <w:marTop w:val="0"/>
      <w:marBottom w:val="0"/>
      <w:divBdr>
        <w:top w:val="none" w:sz="0" w:space="0" w:color="auto"/>
        <w:left w:val="none" w:sz="0" w:space="0" w:color="auto"/>
        <w:bottom w:val="none" w:sz="0" w:space="0" w:color="auto"/>
        <w:right w:val="none" w:sz="0" w:space="0" w:color="auto"/>
      </w:divBdr>
    </w:div>
    <w:div w:id="1383166987">
      <w:bodyDiv w:val="1"/>
      <w:marLeft w:val="0"/>
      <w:marRight w:val="0"/>
      <w:marTop w:val="0"/>
      <w:marBottom w:val="0"/>
      <w:divBdr>
        <w:top w:val="none" w:sz="0" w:space="0" w:color="auto"/>
        <w:left w:val="none" w:sz="0" w:space="0" w:color="auto"/>
        <w:bottom w:val="none" w:sz="0" w:space="0" w:color="auto"/>
        <w:right w:val="none" w:sz="0" w:space="0" w:color="auto"/>
      </w:divBdr>
    </w:div>
    <w:div w:id="1389959767">
      <w:bodyDiv w:val="1"/>
      <w:marLeft w:val="0"/>
      <w:marRight w:val="0"/>
      <w:marTop w:val="0"/>
      <w:marBottom w:val="0"/>
      <w:divBdr>
        <w:top w:val="none" w:sz="0" w:space="0" w:color="auto"/>
        <w:left w:val="none" w:sz="0" w:space="0" w:color="auto"/>
        <w:bottom w:val="none" w:sz="0" w:space="0" w:color="auto"/>
        <w:right w:val="none" w:sz="0" w:space="0" w:color="auto"/>
      </w:divBdr>
    </w:div>
    <w:div w:id="1391730804">
      <w:bodyDiv w:val="1"/>
      <w:marLeft w:val="0"/>
      <w:marRight w:val="0"/>
      <w:marTop w:val="0"/>
      <w:marBottom w:val="0"/>
      <w:divBdr>
        <w:top w:val="none" w:sz="0" w:space="0" w:color="auto"/>
        <w:left w:val="none" w:sz="0" w:space="0" w:color="auto"/>
        <w:bottom w:val="none" w:sz="0" w:space="0" w:color="auto"/>
        <w:right w:val="none" w:sz="0" w:space="0" w:color="auto"/>
      </w:divBdr>
    </w:div>
    <w:div w:id="1395468937">
      <w:bodyDiv w:val="1"/>
      <w:marLeft w:val="0"/>
      <w:marRight w:val="0"/>
      <w:marTop w:val="0"/>
      <w:marBottom w:val="0"/>
      <w:divBdr>
        <w:top w:val="none" w:sz="0" w:space="0" w:color="auto"/>
        <w:left w:val="none" w:sz="0" w:space="0" w:color="auto"/>
        <w:bottom w:val="none" w:sz="0" w:space="0" w:color="auto"/>
        <w:right w:val="none" w:sz="0" w:space="0" w:color="auto"/>
      </w:divBdr>
    </w:div>
    <w:div w:id="1396665272">
      <w:bodyDiv w:val="1"/>
      <w:marLeft w:val="0"/>
      <w:marRight w:val="0"/>
      <w:marTop w:val="0"/>
      <w:marBottom w:val="0"/>
      <w:divBdr>
        <w:top w:val="none" w:sz="0" w:space="0" w:color="auto"/>
        <w:left w:val="none" w:sz="0" w:space="0" w:color="auto"/>
        <w:bottom w:val="none" w:sz="0" w:space="0" w:color="auto"/>
        <w:right w:val="none" w:sz="0" w:space="0" w:color="auto"/>
      </w:divBdr>
    </w:div>
    <w:div w:id="1406106107">
      <w:bodyDiv w:val="1"/>
      <w:marLeft w:val="0"/>
      <w:marRight w:val="0"/>
      <w:marTop w:val="0"/>
      <w:marBottom w:val="0"/>
      <w:divBdr>
        <w:top w:val="none" w:sz="0" w:space="0" w:color="auto"/>
        <w:left w:val="none" w:sz="0" w:space="0" w:color="auto"/>
        <w:bottom w:val="none" w:sz="0" w:space="0" w:color="auto"/>
        <w:right w:val="none" w:sz="0" w:space="0" w:color="auto"/>
      </w:divBdr>
    </w:div>
    <w:div w:id="1406413913">
      <w:bodyDiv w:val="1"/>
      <w:marLeft w:val="0"/>
      <w:marRight w:val="0"/>
      <w:marTop w:val="0"/>
      <w:marBottom w:val="0"/>
      <w:divBdr>
        <w:top w:val="none" w:sz="0" w:space="0" w:color="auto"/>
        <w:left w:val="none" w:sz="0" w:space="0" w:color="auto"/>
        <w:bottom w:val="none" w:sz="0" w:space="0" w:color="auto"/>
        <w:right w:val="none" w:sz="0" w:space="0" w:color="auto"/>
      </w:divBdr>
    </w:div>
    <w:div w:id="1413313198">
      <w:bodyDiv w:val="1"/>
      <w:marLeft w:val="0"/>
      <w:marRight w:val="0"/>
      <w:marTop w:val="0"/>
      <w:marBottom w:val="0"/>
      <w:divBdr>
        <w:top w:val="none" w:sz="0" w:space="0" w:color="auto"/>
        <w:left w:val="none" w:sz="0" w:space="0" w:color="auto"/>
        <w:bottom w:val="none" w:sz="0" w:space="0" w:color="auto"/>
        <w:right w:val="none" w:sz="0" w:space="0" w:color="auto"/>
      </w:divBdr>
    </w:div>
    <w:div w:id="1439133634">
      <w:bodyDiv w:val="1"/>
      <w:marLeft w:val="0"/>
      <w:marRight w:val="0"/>
      <w:marTop w:val="0"/>
      <w:marBottom w:val="0"/>
      <w:divBdr>
        <w:top w:val="none" w:sz="0" w:space="0" w:color="auto"/>
        <w:left w:val="none" w:sz="0" w:space="0" w:color="auto"/>
        <w:bottom w:val="none" w:sz="0" w:space="0" w:color="auto"/>
        <w:right w:val="none" w:sz="0" w:space="0" w:color="auto"/>
      </w:divBdr>
      <w:divsChild>
        <w:div w:id="1300260073">
          <w:marLeft w:val="0"/>
          <w:marRight w:val="0"/>
          <w:marTop w:val="0"/>
          <w:marBottom w:val="0"/>
          <w:divBdr>
            <w:top w:val="none" w:sz="0" w:space="0" w:color="auto"/>
            <w:left w:val="none" w:sz="0" w:space="0" w:color="auto"/>
            <w:bottom w:val="none" w:sz="0" w:space="0" w:color="auto"/>
            <w:right w:val="none" w:sz="0" w:space="0" w:color="auto"/>
          </w:divBdr>
        </w:div>
        <w:div w:id="1369143036">
          <w:marLeft w:val="0"/>
          <w:marRight w:val="0"/>
          <w:marTop w:val="0"/>
          <w:marBottom w:val="0"/>
          <w:divBdr>
            <w:top w:val="none" w:sz="0" w:space="0" w:color="auto"/>
            <w:left w:val="none" w:sz="0" w:space="0" w:color="auto"/>
            <w:bottom w:val="none" w:sz="0" w:space="0" w:color="auto"/>
            <w:right w:val="none" w:sz="0" w:space="0" w:color="auto"/>
          </w:divBdr>
        </w:div>
      </w:divsChild>
    </w:div>
    <w:div w:id="1441955050">
      <w:bodyDiv w:val="1"/>
      <w:marLeft w:val="0"/>
      <w:marRight w:val="0"/>
      <w:marTop w:val="0"/>
      <w:marBottom w:val="0"/>
      <w:divBdr>
        <w:top w:val="none" w:sz="0" w:space="0" w:color="auto"/>
        <w:left w:val="none" w:sz="0" w:space="0" w:color="auto"/>
        <w:bottom w:val="none" w:sz="0" w:space="0" w:color="auto"/>
        <w:right w:val="none" w:sz="0" w:space="0" w:color="auto"/>
      </w:divBdr>
    </w:div>
    <w:div w:id="1454133880">
      <w:bodyDiv w:val="1"/>
      <w:marLeft w:val="0"/>
      <w:marRight w:val="0"/>
      <w:marTop w:val="0"/>
      <w:marBottom w:val="0"/>
      <w:divBdr>
        <w:top w:val="none" w:sz="0" w:space="0" w:color="auto"/>
        <w:left w:val="none" w:sz="0" w:space="0" w:color="auto"/>
        <w:bottom w:val="none" w:sz="0" w:space="0" w:color="auto"/>
        <w:right w:val="none" w:sz="0" w:space="0" w:color="auto"/>
      </w:divBdr>
    </w:div>
    <w:div w:id="1456022156">
      <w:bodyDiv w:val="1"/>
      <w:marLeft w:val="0"/>
      <w:marRight w:val="0"/>
      <w:marTop w:val="0"/>
      <w:marBottom w:val="0"/>
      <w:divBdr>
        <w:top w:val="none" w:sz="0" w:space="0" w:color="auto"/>
        <w:left w:val="none" w:sz="0" w:space="0" w:color="auto"/>
        <w:bottom w:val="none" w:sz="0" w:space="0" w:color="auto"/>
        <w:right w:val="none" w:sz="0" w:space="0" w:color="auto"/>
      </w:divBdr>
    </w:div>
    <w:div w:id="1475482822">
      <w:bodyDiv w:val="1"/>
      <w:marLeft w:val="0"/>
      <w:marRight w:val="0"/>
      <w:marTop w:val="0"/>
      <w:marBottom w:val="0"/>
      <w:divBdr>
        <w:top w:val="none" w:sz="0" w:space="0" w:color="auto"/>
        <w:left w:val="none" w:sz="0" w:space="0" w:color="auto"/>
        <w:bottom w:val="none" w:sz="0" w:space="0" w:color="auto"/>
        <w:right w:val="none" w:sz="0" w:space="0" w:color="auto"/>
      </w:divBdr>
    </w:div>
    <w:div w:id="1479028054">
      <w:bodyDiv w:val="1"/>
      <w:marLeft w:val="0"/>
      <w:marRight w:val="0"/>
      <w:marTop w:val="0"/>
      <w:marBottom w:val="0"/>
      <w:divBdr>
        <w:top w:val="none" w:sz="0" w:space="0" w:color="auto"/>
        <w:left w:val="none" w:sz="0" w:space="0" w:color="auto"/>
        <w:bottom w:val="none" w:sz="0" w:space="0" w:color="auto"/>
        <w:right w:val="none" w:sz="0" w:space="0" w:color="auto"/>
      </w:divBdr>
    </w:div>
    <w:div w:id="1482841899">
      <w:bodyDiv w:val="1"/>
      <w:marLeft w:val="0"/>
      <w:marRight w:val="0"/>
      <w:marTop w:val="0"/>
      <w:marBottom w:val="0"/>
      <w:divBdr>
        <w:top w:val="none" w:sz="0" w:space="0" w:color="auto"/>
        <w:left w:val="none" w:sz="0" w:space="0" w:color="auto"/>
        <w:bottom w:val="none" w:sz="0" w:space="0" w:color="auto"/>
        <w:right w:val="none" w:sz="0" w:space="0" w:color="auto"/>
      </w:divBdr>
    </w:div>
    <w:div w:id="1520729457">
      <w:bodyDiv w:val="1"/>
      <w:marLeft w:val="0"/>
      <w:marRight w:val="0"/>
      <w:marTop w:val="0"/>
      <w:marBottom w:val="0"/>
      <w:divBdr>
        <w:top w:val="none" w:sz="0" w:space="0" w:color="auto"/>
        <w:left w:val="none" w:sz="0" w:space="0" w:color="auto"/>
        <w:bottom w:val="none" w:sz="0" w:space="0" w:color="auto"/>
        <w:right w:val="none" w:sz="0" w:space="0" w:color="auto"/>
      </w:divBdr>
      <w:divsChild>
        <w:div w:id="549268293">
          <w:marLeft w:val="0"/>
          <w:marRight w:val="0"/>
          <w:marTop w:val="0"/>
          <w:marBottom w:val="0"/>
          <w:divBdr>
            <w:top w:val="none" w:sz="0" w:space="0" w:color="auto"/>
            <w:left w:val="none" w:sz="0" w:space="0" w:color="auto"/>
            <w:bottom w:val="none" w:sz="0" w:space="0" w:color="auto"/>
            <w:right w:val="none" w:sz="0" w:space="0" w:color="auto"/>
          </w:divBdr>
        </w:div>
        <w:div w:id="130947583">
          <w:marLeft w:val="0"/>
          <w:marRight w:val="0"/>
          <w:marTop w:val="0"/>
          <w:marBottom w:val="0"/>
          <w:divBdr>
            <w:top w:val="none" w:sz="0" w:space="0" w:color="auto"/>
            <w:left w:val="none" w:sz="0" w:space="0" w:color="auto"/>
            <w:bottom w:val="none" w:sz="0" w:space="0" w:color="auto"/>
            <w:right w:val="none" w:sz="0" w:space="0" w:color="auto"/>
          </w:divBdr>
        </w:div>
      </w:divsChild>
    </w:div>
    <w:div w:id="1529759826">
      <w:bodyDiv w:val="1"/>
      <w:marLeft w:val="0"/>
      <w:marRight w:val="0"/>
      <w:marTop w:val="0"/>
      <w:marBottom w:val="0"/>
      <w:divBdr>
        <w:top w:val="none" w:sz="0" w:space="0" w:color="auto"/>
        <w:left w:val="none" w:sz="0" w:space="0" w:color="auto"/>
        <w:bottom w:val="none" w:sz="0" w:space="0" w:color="auto"/>
        <w:right w:val="none" w:sz="0" w:space="0" w:color="auto"/>
      </w:divBdr>
    </w:div>
    <w:div w:id="1532720168">
      <w:bodyDiv w:val="1"/>
      <w:marLeft w:val="0"/>
      <w:marRight w:val="0"/>
      <w:marTop w:val="0"/>
      <w:marBottom w:val="0"/>
      <w:divBdr>
        <w:top w:val="none" w:sz="0" w:space="0" w:color="auto"/>
        <w:left w:val="none" w:sz="0" w:space="0" w:color="auto"/>
        <w:bottom w:val="none" w:sz="0" w:space="0" w:color="auto"/>
        <w:right w:val="none" w:sz="0" w:space="0" w:color="auto"/>
      </w:divBdr>
    </w:div>
    <w:div w:id="1567304608">
      <w:bodyDiv w:val="1"/>
      <w:marLeft w:val="0"/>
      <w:marRight w:val="0"/>
      <w:marTop w:val="0"/>
      <w:marBottom w:val="0"/>
      <w:divBdr>
        <w:top w:val="none" w:sz="0" w:space="0" w:color="auto"/>
        <w:left w:val="none" w:sz="0" w:space="0" w:color="auto"/>
        <w:bottom w:val="none" w:sz="0" w:space="0" w:color="auto"/>
        <w:right w:val="none" w:sz="0" w:space="0" w:color="auto"/>
      </w:divBdr>
    </w:div>
    <w:div w:id="1581258995">
      <w:bodyDiv w:val="1"/>
      <w:marLeft w:val="0"/>
      <w:marRight w:val="0"/>
      <w:marTop w:val="0"/>
      <w:marBottom w:val="0"/>
      <w:divBdr>
        <w:top w:val="none" w:sz="0" w:space="0" w:color="auto"/>
        <w:left w:val="none" w:sz="0" w:space="0" w:color="auto"/>
        <w:bottom w:val="none" w:sz="0" w:space="0" w:color="auto"/>
        <w:right w:val="none" w:sz="0" w:space="0" w:color="auto"/>
      </w:divBdr>
    </w:div>
    <w:div w:id="1583175084">
      <w:bodyDiv w:val="1"/>
      <w:marLeft w:val="0"/>
      <w:marRight w:val="0"/>
      <w:marTop w:val="0"/>
      <w:marBottom w:val="0"/>
      <w:divBdr>
        <w:top w:val="none" w:sz="0" w:space="0" w:color="auto"/>
        <w:left w:val="none" w:sz="0" w:space="0" w:color="auto"/>
        <w:bottom w:val="none" w:sz="0" w:space="0" w:color="auto"/>
        <w:right w:val="none" w:sz="0" w:space="0" w:color="auto"/>
      </w:divBdr>
    </w:div>
    <w:div w:id="1594238644">
      <w:bodyDiv w:val="1"/>
      <w:marLeft w:val="0"/>
      <w:marRight w:val="0"/>
      <w:marTop w:val="0"/>
      <w:marBottom w:val="0"/>
      <w:divBdr>
        <w:top w:val="none" w:sz="0" w:space="0" w:color="auto"/>
        <w:left w:val="none" w:sz="0" w:space="0" w:color="auto"/>
        <w:bottom w:val="none" w:sz="0" w:space="0" w:color="auto"/>
        <w:right w:val="none" w:sz="0" w:space="0" w:color="auto"/>
      </w:divBdr>
    </w:div>
    <w:div w:id="1611820446">
      <w:bodyDiv w:val="1"/>
      <w:marLeft w:val="0"/>
      <w:marRight w:val="0"/>
      <w:marTop w:val="0"/>
      <w:marBottom w:val="0"/>
      <w:divBdr>
        <w:top w:val="none" w:sz="0" w:space="0" w:color="auto"/>
        <w:left w:val="none" w:sz="0" w:space="0" w:color="auto"/>
        <w:bottom w:val="none" w:sz="0" w:space="0" w:color="auto"/>
        <w:right w:val="none" w:sz="0" w:space="0" w:color="auto"/>
      </w:divBdr>
    </w:div>
    <w:div w:id="1621719988">
      <w:bodyDiv w:val="1"/>
      <w:marLeft w:val="0"/>
      <w:marRight w:val="0"/>
      <w:marTop w:val="0"/>
      <w:marBottom w:val="0"/>
      <w:divBdr>
        <w:top w:val="none" w:sz="0" w:space="0" w:color="auto"/>
        <w:left w:val="none" w:sz="0" w:space="0" w:color="auto"/>
        <w:bottom w:val="none" w:sz="0" w:space="0" w:color="auto"/>
        <w:right w:val="none" w:sz="0" w:space="0" w:color="auto"/>
      </w:divBdr>
    </w:div>
    <w:div w:id="1629162381">
      <w:bodyDiv w:val="1"/>
      <w:marLeft w:val="0"/>
      <w:marRight w:val="0"/>
      <w:marTop w:val="0"/>
      <w:marBottom w:val="0"/>
      <w:divBdr>
        <w:top w:val="none" w:sz="0" w:space="0" w:color="auto"/>
        <w:left w:val="none" w:sz="0" w:space="0" w:color="auto"/>
        <w:bottom w:val="none" w:sz="0" w:space="0" w:color="auto"/>
        <w:right w:val="none" w:sz="0" w:space="0" w:color="auto"/>
      </w:divBdr>
    </w:div>
    <w:div w:id="1655449627">
      <w:bodyDiv w:val="1"/>
      <w:marLeft w:val="0"/>
      <w:marRight w:val="0"/>
      <w:marTop w:val="0"/>
      <w:marBottom w:val="0"/>
      <w:divBdr>
        <w:top w:val="none" w:sz="0" w:space="0" w:color="auto"/>
        <w:left w:val="none" w:sz="0" w:space="0" w:color="auto"/>
        <w:bottom w:val="none" w:sz="0" w:space="0" w:color="auto"/>
        <w:right w:val="none" w:sz="0" w:space="0" w:color="auto"/>
      </w:divBdr>
    </w:div>
    <w:div w:id="1717007142">
      <w:bodyDiv w:val="1"/>
      <w:marLeft w:val="0"/>
      <w:marRight w:val="0"/>
      <w:marTop w:val="0"/>
      <w:marBottom w:val="0"/>
      <w:divBdr>
        <w:top w:val="none" w:sz="0" w:space="0" w:color="auto"/>
        <w:left w:val="none" w:sz="0" w:space="0" w:color="auto"/>
        <w:bottom w:val="none" w:sz="0" w:space="0" w:color="auto"/>
        <w:right w:val="none" w:sz="0" w:space="0" w:color="auto"/>
      </w:divBdr>
    </w:div>
    <w:div w:id="1724257305">
      <w:bodyDiv w:val="1"/>
      <w:marLeft w:val="0"/>
      <w:marRight w:val="0"/>
      <w:marTop w:val="0"/>
      <w:marBottom w:val="0"/>
      <w:divBdr>
        <w:top w:val="none" w:sz="0" w:space="0" w:color="auto"/>
        <w:left w:val="none" w:sz="0" w:space="0" w:color="auto"/>
        <w:bottom w:val="none" w:sz="0" w:space="0" w:color="auto"/>
        <w:right w:val="none" w:sz="0" w:space="0" w:color="auto"/>
      </w:divBdr>
    </w:div>
    <w:div w:id="1728064703">
      <w:bodyDiv w:val="1"/>
      <w:marLeft w:val="0"/>
      <w:marRight w:val="0"/>
      <w:marTop w:val="0"/>
      <w:marBottom w:val="0"/>
      <w:divBdr>
        <w:top w:val="none" w:sz="0" w:space="0" w:color="auto"/>
        <w:left w:val="none" w:sz="0" w:space="0" w:color="auto"/>
        <w:bottom w:val="none" w:sz="0" w:space="0" w:color="auto"/>
        <w:right w:val="none" w:sz="0" w:space="0" w:color="auto"/>
      </w:divBdr>
    </w:div>
    <w:div w:id="1803033629">
      <w:bodyDiv w:val="1"/>
      <w:marLeft w:val="0"/>
      <w:marRight w:val="0"/>
      <w:marTop w:val="0"/>
      <w:marBottom w:val="0"/>
      <w:divBdr>
        <w:top w:val="none" w:sz="0" w:space="0" w:color="auto"/>
        <w:left w:val="none" w:sz="0" w:space="0" w:color="auto"/>
        <w:bottom w:val="none" w:sz="0" w:space="0" w:color="auto"/>
        <w:right w:val="none" w:sz="0" w:space="0" w:color="auto"/>
      </w:divBdr>
    </w:div>
    <w:div w:id="1821844089">
      <w:bodyDiv w:val="1"/>
      <w:marLeft w:val="0"/>
      <w:marRight w:val="0"/>
      <w:marTop w:val="0"/>
      <w:marBottom w:val="0"/>
      <w:divBdr>
        <w:top w:val="none" w:sz="0" w:space="0" w:color="auto"/>
        <w:left w:val="none" w:sz="0" w:space="0" w:color="auto"/>
        <w:bottom w:val="none" w:sz="0" w:space="0" w:color="auto"/>
        <w:right w:val="none" w:sz="0" w:space="0" w:color="auto"/>
      </w:divBdr>
    </w:div>
    <w:div w:id="1836528647">
      <w:bodyDiv w:val="1"/>
      <w:marLeft w:val="0"/>
      <w:marRight w:val="0"/>
      <w:marTop w:val="0"/>
      <w:marBottom w:val="0"/>
      <w:divBdr>
        <w:top w:val="none" w:sz="0" w:space="0" w:color="auto"/>
        <w:left w:val="none" w:sz="0" w:space="0" w:color="auto"/>
        <w:bottom w:val="none" w:sz="0" w:space="0" w:color="auto"/>
        <w:right w:val="none" w:sz="0" w:space="0" w:color="auto"/>
      </w:divBdr>
    </w:div>
    <w:div w:id="1842965711">
      <w:bodyDiv w:val="1"/>
      <w:marLeft w:val="0"/>
      <w:marRight w:val="0"/>
      <w:marTop w:val="0"/>
      <w:marBottom w:val="0"/>
      <w:divBdr>
        <w:top w:val="none" w:sz="0" w:space="0" w:color="auto"/>
        <w:left w:val="none" w:sz="0" w:space="0" w:color="auto"/>
        <w:bottom w:val="none" w:sz="0" w:space="0" w:color="auto"/>
        <w:right w:val="none" w:sz="0" w:space="0" w:color="auto"/>
      </w:divBdr>
    </w:div>
    <w:div w:id="1857963969">
      <w:bodyDiv w:val="1"/>
      <w:marLeft w:val="0"/>
      <w:marRight w:val="0"/>
      <w:marTop w:val="0"/>
      <w:marBottom w:val="0"/>
      <w:divBdr>
        <w:top w:val="none" w:sz="0" w:space="0" w:color="auto"/>
        <w:left w:val="none" w:sz="0" w:space="0" w:color="auto"/>
        <w:bottom w:val="none" w:sz="0" w:space="0" w:color="auto"/>
        <w:right w:val="none" w:sz="0" w:space="0" w:color="auto"/>
      </w:divBdr>
    </w:div>
    <w:div w:id="1873493672">
      <w:bodyDiv w:val="1"/>
      <w:marLeft w:val="0"/>
      <w:marRight w:val="0"/>
      <w:marTop w:val="0"/>
      <w:marBottom w:val="0"/>
      <w:divBdr>
        <w:top w:val="none" w:sz="0" w:space="0" w:color="auto"/>
        <w:left w:val="none" w:sz="0" w:space="0" w:color="auto"/>
        <w:bottom w:val="none" w:sz="0" w:space="0" w:color="auto"/>
        <w:right w:val="none" w:sz="0" w:space="0" w:color="auto"/>
      </w:divBdr>
    </w:div>
    <w:div w:id="1879005817">
      <w:bodyDiv w:val="1"/>
      <w:marLeft w:val="0"/>
      <w:marRight w:val="0"/>
      <w:marTop w:val="0"/>
      <w:marBottom w:val="0"/>
      <w:divBdr>
        <w:top w:val="none" w:sz="0" w:space="0" w:color="auto"/>
        <w:left w:val="none" w:sz="0" w:space="0" w:color="auto"/>
        <w:bottom w:val="none" w:sz="0" w:space="0" w:color="auto"/>
        <w:right w:val="none" w:sz="0" w:space="0" w:color="auto"/>
      </w:divBdr>
    </w:div>
    <w:div w:id="1894853739">
      <w:bodyDiv w:val="1"/>
      <w:marLeft w:val="0"/>
      <w:marRight w:val="0"/>
      <w:marTop w:val="0"/>
      <w:marBottom w:val="0"/>
      <w:divBdr>
        <w:top w:val="none" w:sz="0" w:space="0" w:color="auto"/>
        <w:left w:val="none" w:sz="0" w:space="0" w:color="auto"/>
        <w:bottom w:val="none" w:sz="0" w:space="0" w:color="auto"/>
        <w:right w:val="none" w:sz="0" w:space="0" w:color="auto"/>
      </w:divBdr>
    </w:div>
    <w:div w:id="1924292563">
      <w:bodyDiv w:val="1"/>
      <w:marLeft w:val="0"/>
      <w:marRight w:val="0"/>
      <w:marTop w:val="0"/>
      <w:marBottom w:val="0"/>
      <w:divBdr>
        <w:top w:val="none" w:sz="0" w:space="0" w:color="auto"/>
        <w:left w:val="none" w:sz="0" w:space="0" w:color="auto"/>
        <w:bottom w:val="none" w:sz="0" w:space="0" w:color="auto"/>
        <w:right w:val="none" w:sz="0" w:space="0" w:color="auto"/>
      </w:divBdr>
    </w:div>
    <w:div w:id="1927839213">
      <w:bodyDiv w:val="1"/>
      <w:marLeft w:val="0"/>
      <w:marRight w:val="0"/>
      <w:marTop w:val="0"/>
      <w:marBottom w:val="0"/>
      <w:divBdr>
        <w:top w:val="none" w:sz="0" w:space="0" w:color="auto"/>
        <w:left w:val="none" w:sz="0" w:space="0" w:color="auto"/>
        <w:bottom w:val="none" w:sz="0" w:space="0" w:color="auto"/>
        <w:right w:val="none" w:sz="0" w:space="0" w:color="auto"/>
      </w:divBdr>
    </w:div>
    <w:div w:id="1975787433">
      <w:bodyDiv w:val="1"/>
      <w:marLeft w:val="0"/>
      <w:marRight w:val="0"/>
      <w:marTop w:val="0"/>
      <w:marBottom w:val="0"/>
      <w:divBdr>
        <w:top w:val="none" w:sz="0" w:space="0" w:color="auto"/>
        <w:left w:val="none" w:sz="0" w:space="0" w:color="auto"/>
        <w:bottom w:val="none" w:sz="0" w:space="0" w:color="auto"/>
        <w:right w:val="none" w:sz="0" w:space="0" w:color="auto"/>
      </w:divBdr>
    </w:div>
    <w:div w:id="2013095701">
      <w:bodyDiv w:val="1"/>
      <w:marLeft w:val="0"/>
      <w:marRight w:val="0"/>
      <w:marTop w:val="0"/>
      <w:marBottom w:val="0"/>
      <w:divBdr>
        <w:top w:val="none" w:sz="0" w:space="0" w:color="auto"/>
        <w:left w:val="none" w:sz="0" w:space="0" w:color="auto"/>
        <w:bottom w:val="none" w:sz="0" w:space="0" w:color="auto"/>
        <w:right w:val="none" w:sz="0" w:space="0" w:color="auto"/>
      </w:divBdr>
    </w:div>
    <w:div w:id="2060666967">
      <w:bodyDiv w:val="1"/>
      <w:marLeft w:val="0"/>
      <w:marRight w:val="0"/>
      <w:marTop w:val="0"/>
      <w:marBottom w:val="0"/>
      <w:divBdr>
        <w:top w:val="none" w:sz="0" w:space="0" w:color="auto"/>
        <w:left w:val="none" w:sz="0" w:space="0" w:color="auto"/>
        <w:bottom w:val="none" w:sz="0" w:space="0" w:color="auto"/>
        <w:right w:val="none" w:sz="0" w:space="0" w:color="auto"/>
      </w:divBdr>
    </w:div>
    <w:div w:id="2091197783">
      <w:bodyDiv w:val="1"/>
      <w:marLeft w:val="0"/>
      <w:marRight w:val="0"/>
      <w:marTop w:val="0"/>
      <w:marBottom w:val="0"/>
      <w:divBdr>
        <w:top w:val="none" w:sz="0" w:space="0" w:color="auto"/>
        <w:left w:val="none" w:sz="0" w:space="0" w:color="auto"/>
        <w:bottom w:val="none" w:sz="0" w:space="0" w:color="auto"/>
        <w:right w:val="none" w:sz="0" w:space="0" w:color="auto"/>
      </w:divBdr>
    </w:div>
    <w:div w:id="2116094256">
      <w:bodyDiv w:val="1"/>
      <w:marLeft w:val="0"/>
      <w:marRight w:val="0"/>
      <w:marTop w:val="0"/>
      <w:marBottom w:val="0"/>
      <w:divBdr>
        <w:top w:val="none" w:sz="0" w:space="0" w:color="auto"/>
        <w:left w:val="none" w:sz="0" w:space="0" w:color="auto"/>
        <w:bottom w:val="none" w:sz="0" w:space="0" w:color="auto"/>
        <w:right w:val="none" w:sz="0" w:space="0" w:color="auto"/>
      </w:divBdr>
    </w:div>
    <w:div w:id="2121147121">
      <w:bodyDiv w:val="1"/>
      <w:marLeft w:val="0"/>
      <w:marRight w:val="0"/>
      <w:marTop w:val="0"/>
      <w:marBottom w:val="0"/>
      <w:divBdr>
        <w:top w:val="none" w:sz="0" w:space="0" w:color="auto"/>
        <w:left w:val="none" w:sz="0" w:space="0" w:color="auto"/>
        <w:bottom w:val="none" w:sz="0" w:space="0" w:color="auto"/>
        <w:right w:val="none" w:sz="0" w:space="0" w:color="auto"/>
      </w:divBdr>
    </w:div>
    <w:div w:id="2121760379">
      <w:bodyDiv w:val="1"/>
      <w:marLeft w:val="0"/>
      <w:marRight w:val="0"/>
      <w:marTop w:val="0"/>
      <w:marBottom w:val="0"/>
      <w:divBdr>
        <w:top w:val="none" w:sz="0" w:space="0" w:color="auto"/>
        <w:left w:val="none" w:sz="0" w:space="0" w:color="auto"/>
        <w:bottom w:val="none" w:sz="0" w:space="0" w:color="auto"/>
        <w:right w:val="none" w:sz="0" w:space="0" w:color="auto"/>
      </w:divBdr>
    </w:div>
    <w:div w:id="2126610177">
      <w:bodyDiv w:val="1"/>
      <w:marLeft w:val="0"/>
      <w:marRight w:val="0"/>
      <w:marTop w:val="0"/>
      <w:marBottom w:val="0"/>
      <w:divBdr>
        <w:top w:val="none" w:sz="0" w:space="0" w:color="auto"/>
        <w:left w:val="none" w:sz="0" w:space="0" w:color="auto"/>
        <w:bottom w:val="none" w:sz="0" w:space="0" w:color="auto"/>
        <w:right w:val="none" w:sz="0" w:space="0" w:color="auto"/>
      </w:divBdr>
    </w:div>
    <w:div w:id="2129348728">
      <w:bodyDiv w:val="1"/>
      <w:marLeft w:val="0"/>
      <w:marRight w:val="0"/>
      <w:marTop w:val="0"/>
      <w:marBottom w:val="0"/>
      <w:divBdr>
        <w:top w:val="none" w:sz="0" w:space="0" w:color="auto"/>
        <w:left w:val="none" w:sz="0" w:space="0" w:color="auto"/>
        <w:bottom w:val="none" w:sz="0" w:space="0" w:color="auto"/>
        <w:right w:val="none" w:sz="0" w:space="0" w:color="auto"/>
      </w:divBdr>
    </w:div>
    <w:div w:id="2143039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drivetexas.org"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ctexas.com/streetinfo"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cctexas.com/safefunfit"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harborbridgeproject.com/traffic-updates/road-lane-closur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am\Desktop\2016%20News-Releas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20e0c5-c35f-4876-8701-ae9bbeed0f52">
      <Terms xmlns="http://schemas.microsoft.com/office/infopath/2007/PartnerControls"/>
    </lcf76f155ced4ddcb4097134ff3c332f>
    <TaxCatchAll xmlns="49183bfa-8503-4056-b92b-0fc555ca2183" xsi:nil="true"/>
    <number xmlns="0b20e0c5-c35f-4876-8701-ae9bbeed0f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1B56C52BCDF6545A790B30544DB834B" ma:contentTypeVersion="16" ma:contentTypeDescription="Create a new document." ma:contentTypeScope="" ma:versionID="6d92f447e74c96fb43974d45fe51fefd">
  <xsd:schema xmlns:xsd="http://www.w3.org/2001/XMLSchema" xmlns:xs="http://www.w3.org/2001/XMLSchema" xmlns:p="http://schemas.microsoft.com/office/2006/metadata/properties" xmlns:ns2="0b20e0c5-c35f-4876-8701-ae9bbeed0f52" xmlns:ns3="49183bfa-8503-4056-b92b-0fc555ca2183" targetNamespace="http://schemas.microsoft.com/office/2006/metadata/properties" ma:root="true" ma:fieldsID="a5eb5cc7855c151c03165f7455e440a7" ns2:_="" ns3:_="">
    <xsd:import namespace="0b20e0c5-c35f-4876-8701-ae9bbeed0f52"/>
    <xsd:import namespace="49183bfa-8503-4056-b92b-0fc555ca218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20e0c5-c35f-4876-8701-ae9bbeed0f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fe4f139-5f2f-4806-9b3d-d883ffc38a07"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number" ma:index="23" nillable="true" ma:displayName="number" ma:format="Dropdown" ma:internalName="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49183bfa-8503-4056-b92b-0fc555ca218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b27a-34f6-4b8c-8df6-b04842b0ea63}" ma:internalName="TaxCatchAll" ma:showField="CatchAllData" ma:web="49183bfa-8503-4056-b92b-0fc555ca218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BF7C89-DAE9-4139-8DB2-2A113AA5A67D}">
  <ds:schemaRefs>
    <ds:schemaRef ds:uri="http://schemas.openxmlformats.org/officeDocument/2006/bibliography"/>
  </ds:schemaRefs>
</ds:datastoreItem>
</file>

<file path=customXml/itemProps2.xml><?xml version="1.0" encoding="utf-8"?>
<ds:datastoreItem xmlns:ds="http://schemas.openxmlformats.org/officeDocument/2006/customXml" ds:itemID="{B596FB0C-8E7D-4BF3-8B43-3724C45C16C3}">
  <ds:schemaRefs>
    <ds:schemaRef ds:uri="http://schemas.microsoft.com/office/2006/metadata/properties"/>
    <ds:schemaRef ds:uri="http://schemas.microsoft.com/office/infopath/2007/PartnerControls"/>
    <ds:schemaRef ds:uri="0b20e0c5-c35f-4876-8701-ae9bbeed0f52"/>
    <ds:schemaRef ds:uri="49183bfa-8503-4056-b92b-0fc555ca2183"/>
  </ds:schemaRefs>
</ds:datastoreItem>
</file>

<file path=customXml/itemProps3.xml><?xml version="1.0" encoding="utf-8"?>
<ds:datastoreItem xmlns:ds="http://schemas.openxmlformats.org/officeDocument/2006/customXml" ds:itemID="{B3808A4F-5B16-4565-A4AF-602EBDDB00EE}">
  <ds:schemaRefs>
    <ds:schemaRef ds:uri="http://schemas.microsoft.com/sharepoint/v3/contenttype/forms"/>
  </ds:schemaRefs>
</ds:datastoreItem>
</file>

<file path=customXml/itemProps4.xml><?xml version="1.0" encoding="utf-8"?>
<ds:datastoreItem xmlns:ds="http://schemas.openxmlformats.org/officeDocument/2006/customXml" ds:itemID="{F9832B48-09F2-499F-8C00-151D9F0C2C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20e0c5-c35f-4876-8701-ae9bbeed0f52"/>
    <ds:schemaRef ds:uri="49183bfa-8503-4056-b92b-0fc555ca21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2016 News-Release-Template</Template>
  <TotalTime>8</TotalTime>
  <Pages>5</Pages>
  <Words>1117</Words>
  <Characters>6372</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City of Corpus Christi</Company>
  <LinksUpToDate>false</LinksUpToDate>
  <CharactersWithSpaces>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Chavez</dc:creator>
  <cp:keywords/>
  <dc:description/>
  <cp:lastModifiedBy>Richard Vargas</cp:lastModifiedBy>
  <cp:revision>2</cp:revision>
  <cp:lastPrinted>2022-10-07T16:26:00Z</cp:lastPrinted>
  <dcterms:created xsi:type="dcterms:W3CDTF">2026-08-28T20:28:00Z</dcterms:created>
  <dcterms:modified xsi:type="dcterms:W3CDTF">2026-08-28T20:28:00Z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1703080398</vt:i4>
  </property>
  <property fmtid="{D5CDD505-2E9C-101B-9397-08002B2CF9AE}" pid="3" name="GrammarlyDocumentId">
    <vt:lpwstr>d48f70f863260e0d1b817d8b88f46f5810f92134a01695db13318748d3298a06</vt:lpwstr>
  </property>
  <property fmtid="{D5CDD505-2E9C-101B-9397-08002B2CF9AE}" pid="4" name="ContentTypeId">
    <vt:lpwstr>0x010100C1B56C52BCDF6545A790B30544DB834B</vt:lpwstr>
  </property>
  <property fmtid="{D5CDD505-2E9C-101B-9397-08002B2CF9AE}" pid="5" name="MediaServiceImageTags">
    <vt:lpwstr/>
  </property>
</Properties>
</file>